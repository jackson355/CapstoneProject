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A214" w14:textId="4181FAB2" w:rsidR="0083793C" w:rsidRDefault="0083793C" w:rsidP="0083793C">
      <w:pPr>
        <w:jc w:val="right"/>
        <w:rPr>
          <w:rFonts w:ascii="Arial" w:hAnsi="Arial" w:cs="Arial"/>
          <w:b/>
        </w:rPr>
      </w:pPr>
      <w:r>
        <w:t>{{payment_due_date}}</w:t>
      </w:r>
    </w:p>
    <w:p w14:paraId="42ACEB76" w14:textId="77777777" w:rsidR="00EE487D" w:rsidRDefault="00EE487D" w:rsidP="00EE487D">
      <w:pPr>
        <w:jc w:val="right"/>
        <w:rPr>
          <w:rFonts w:ascii="Arial" w:hAnsi="Arial" w:cs="Arial"/>
          <w:b/>
        </w:rPr>
      </w:pPr>
    </w:p>
    <w:tbl>
      <w:tblPr>
        <w:tblW w:w="0" w:type="auto"/>
        <w:tblBorders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7780"/>
      </w:tblGrid>
      <w:tr w:rsidR="00EE487D" w:rsidRPr="0037787F" w14:paraId="6F192B44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7ED1EA40" w14:textId="77777777" w:rsidR="00EE487D" w:rsidRPr="00F5608D" w:rsidRDefault="00EE487D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INVOICE NO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{{invoice_number}}</w:t>
            </w:r>
          </w:p>
        </w:tc>
      </w:tr>
      <w:tr w:rsidR="00EE487D" w:rsidRPr="0037787F" w14:paraId="7B790621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339DD108" w14:textId="66A6721C" w:rsidR="00EE487D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YOUR P.O. NO</w:t>
            </w: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4868E72A" w14:textId="4908CF69" w:rsidR="00EE487D" w:rsidRPr="0037787F" w:rsidRDefault="00EE487D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321176" w:rsidRPr="0037787F" w14:paraId="2CE559DC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45020740" w14:textId="77777777" w:rsidR="00321176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79DCF664" w14:textId="77777777" w:rsidR="00321176" w:rsidRPr="0037787F" w:rsidRDefault="00321176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087A6D" w:rsidRPr="0037787F" w14:paraId="0E164912" w14:textId="77777777" w:rsidTr="00803271">
        <w:tc>
          <w:tcPr>
            <w:tcW w:w="1852" w:type="dxa"/>
            <w:tcBorders>
              <w:top w:val="nil"/>
            </w:tcBorders>
            <w:vAlign w:val="bottom"/>
          </w:tcPr>
          <w:p w14:paraId="6CED11F4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COMPANY</w:t>
            </w:r>
          </w:p>
        </w:tc>
        <w:tc>
          <w:tcPr>
            <w:tcW w:w="7780" w:type="dxa"/>
            <w:tcBorders>
              <w:top w:val="nil"/>
              <w:bottom w:val="nil"/>
            </w:tcBorders>
          </w:tcPr>
          <w:p>
            <w:r>
              <w:t>{{client_company_name}}</w:t>
            </w:r>
          </w:p>
        </w:tc>
      </w:tr>
      <w:tr w:rsidR="00087A6D" w:rsidRPr="0037787F" w14:paraId="78DC3DB6" w14:textId="77777777" w:rsidTr="00803271">
        <w:trPr>
          <w:trHeight w:val="256"/>
        </w:trPr>
        <w:tc>
          <w:tcPr>
            <w:tcW w:w="1852" w:type="dxa"/>
            <w:vAlign w:val="bottom"/>
          </w:tcPr>
          <w:p w14:paraId="07FDE7CC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PERSON</w:t>
            </w:r>
          </w:p>
        </w:tc>
        <w:tc>
          <w:tcPr>
            <w:tcW w:w="7780" w:type="dxa"/>
            <w:tcBorders>
              <w:top w:val="nil"/>
            </w:tcBorders>
          </w:tcPr>
          <w:p>
            <w:r>
              <w:t xml:space="preserve">{{client_contact_person}} </w:t>
            </w:r>
          </w:p>
        </w:tc>
      </w:tr>
      <w:tr w:rsidR="00087A6D" w:rsidRPr="0037787F" w14:paraId="53931A9A" w14:textId="77777777" w:rsidTr="0020266D">
        <w:tc>
          <w:tcPr>
            <w:tcW w:w="1852" w:type="dxa"/>
            <w:tcBorders>
              <w:bottom w:val="nil"/>
            </w:tcBorders>
          </w:tcPr>
          <w:p w14:paraId="343879F6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ADDRESS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{{client_address}}</w:t>
            </w:r>
          </w:p>
        </w:tc>
      </w:tr>
      <w:tr w:rsidR="00087A6D" w:rsidRPr="0037787F" w14:paraId="52713000" w14:textId="77777777" w:rsidTr="0020266D">
        <w:trPr>
          <w:trHeight w:val="214"/>
        </w:trPr>
        <w:tc>
          <w:tcPr>
            <w:tcW w:w="1852" w:type="dxa"/>
            <w:tcBorders>
              <w:bottom w:val="nil"/>
            </w:tcBorders>
            <w:vAlign w:val="bottom"/>
          </w:tcPr>
          <w:p w14:paraId="4D705EE2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INFO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{{client_email}}</w:t>
            </w:r>
          </w:p>
        </w:tc>
      </w:tr>
    </w:tbl>
    <w:p w14:paraId="5B4B602B" w14:textId="538CCA82" w:rsidR="00624ED6" w:rsidRDefault="00624ED6"/>
    <w:tbl>
      <w:tblPr>
        <w:tblW w:w="103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5812"/>
        <w:gridCol w:w="1559"/>
        <w:gridCol w:w="1701"/>
      </w:tblGrid>
      <w:tr w:rsidR="00A323AA" w:rsidRPr="000B273C" w14:paraId="1C54E52D" w14:textId="77777777" w:rsidTr="00722E39">
        <w:tc>
          <w:tcPr>
            <w:tcW w:w="5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AFB99A7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1429D4B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QTY</w:t>
            </w:r>
          </w:p>
        </w:tc>
        <w:tc>
          <w:tcPr>
            <w:tcW w:w="581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399296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5D52DA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UNIT PRICE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E444696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TOTAL PRICE</w:t>
            </w:r>
          </w:p>
        </w:tc>
      </w:tr>
      <w:tr w:rsidR="00A323AA" w:rsidRPr="000B273C" w14:paraId="1771BAC7" w14:textId="77777777" w:rsidTr="0083793C">
        <w:trPr>
          <w:trHeight w:val="625"/>
        </w:trPr>
        <w:tc>
          <w:tcPr>
            <w:tcW w:w="534" w:type="dxa"/>
            <w:tcBorders>
              <w:top w:val="double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7FE8AC69" w14:textId="77777777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01</w:t>
            </w:r>
          </w:p>
        </w:tc>
        <w:tc>
          <w:tcPr>
            <w:tcW w:w="708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2B39C6" w14:textId="38A0A5C1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</w:t>
            </w:r>
            <w:r w:rsidR="00D124E5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5812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541DB2" w14:textId="55B34608" w:rsidR="009D3736" w:rsidRPr="009D3736" w:rsidRDefault="00D124E5" w:rsidP="00722E3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Development of course materials for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2 full day workshop for UOB Bank -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Python for HR Automation in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Microsoft 365 with Copilot</w:t>
            </w:r>
          </w:p>
        </w:tc>
        <w:tc>
          <w:tcPr>
            <w:tcW w:w="1559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{{payment_amount}}</w:t>
            </w:r>
          </w:p>
        </w:tc>
        <w:tc>
          <w:tcPr>
            <w:tcW w:w="1701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>
            <w:r>
              <w:t>{{payment_amount}}</w:t>
            </w:r>
          </w:p>
        </w:tc>
      </w:tr>
      <w:tr w:rsidR="0083793C" w:rsidRPr="000B273C" w14:paraId="77AF3179" w14:textId="77777777" w:rsidTr="00D124E5">
        <w:trPr>
          <w:trHeight w:val="350"/>
        </w:trPr>
        <w:tc>
          <w:tcPr>
            <w:tcW w:w="53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68DAEEB9" w14:textId="27A5294D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52239" w14:textId="6C1CCB03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FEB795" w14:textId="43495850" w:rsidR="0083793C" w:rsidRDefault="0083793C" w:rsidP="0083793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D57E90" w14:textId="6FCDBC04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8650CF7" w14:textId="42B2E62E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793C" w:rsidRPr="000B273C" w14:paraId="06B72514" w14:textId="77777777" w:rsidTr="00722E39">
        <w:tc>
          <w:tcPr>
            <w:tcW w:w="534" w:type="dxa"/>
            <w:tcBorders>
              <w:top w:val="dotted" w:sz="4" w:space="0" w:color="auto"/>
              <w:left w:val="nil"/>
              <w:bottom w:val="double" w:sz="4" w:space="0" w:color="auto"/>
              <w:right w:val="dotted" w:sz="4" w:space="0" w:color="auto"/>
            </w:tcBorders>
            <w:vAlign w:val="center"/>
          </w:tcPr>
          <w:p w14:paraId="25909E3C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3813352B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3EB9680" w14:textId="77777777" w:rsidR="0083793C" w:rsidRPr="009E2B96" w:rsidRDefault="0083793C" w:rsidP="0083793C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0FF98B36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  <w:vAlign w:val="center"/>
          </w:tcPr>
          <w:p w14:paraId="735E60DE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83793C" w:rsidRPr="000B273C" w14:paraId="0AAB0840" w14:textId="77777777" w:rsidTr="00722E39">
        <w:tc>
          <w:tcPr>
            <w:tcW w:w="8613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B1630A1" w14:textId="77777777" w:rsidR="0083793C" w:rsidRPr="00F5608D" w:rsidRDefault="0083793C" w:rsidP="0083793C">
            <w:pPr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SUBTOTAL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{{payment_amount}}</w:t>
            </w:r>
          </w:p>
        </w:tc>
      </w:tr>
      <w:tr w:rsidR="0083793C" w:rsidRPr="000B273C" w14:paraId="00F387D1" w14:textId="77777777" w:rsidTr="00722E39"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E68412F" w14:textId="77777777" w:rsidR="0083793C" w:rsidRPr="00F5608D" w:rsidRDefault="0083793C" w:rsidP="0083793C">
            <w:pPr>
              <w:spacing w:before="120"/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MISCELLANEOUS</w:t>
            </w:r>
          </w:p>
        </w:tc>
        <w:tc>
          <w:tcPr>
            <w:tcW w:w="1701" w:type="dxa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14:paraId="6099A248" w14:textId="77777777" w:rsidR="0083793C" w:rsidRPr="00EE487D" w:rsidRDefault="0083793C" w:rsidP="0083793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93C" w:rsidRPr="000B273C" w14:paraId="1297FFA6" w14:textId="77777777" w:rsidTr="00722E39">
        <w:trPr>
          <w:trHeight w:val="305"/>
        </w:trPr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</w:tcPr>
          <w:p w14:paraId="19AE005F" w14:textId="10DC3B7D" w:rsidR="0083793C" w:rsidRPr="00F5608D" w:rsidRDefault="0083793C" w:rsidP="0083793C">
            <w:pPr>
              <w:spacing w:before="180"/>
              <w:jc w:val="right"/>
              <w:rPr>
                <w:rFonts w:ascii="Europa-Bold" w:hAnsi="Europa-Bold"/>
                <w:color w:val="262626" w:themeColor="text1" w:themeTint="D9"/>
              </w:rPr>
            </w:pPr>
            <w:r w:rsidRPr="00F5608D">
              <w:rPr>
                <w:rFonts w:ascii="Europa-Bold" w:hAnsi="Europa-Bold"/>
                <w:color w:val="262626" w:themeColor="text1" w:themeTint="D9"/>
              </w:rPr>
              <w:t>AMOUNT DUE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>
            <w:r>
              <w:t>{{payment_amount}}</w:t>
            </w:r>
          </w:p>
        </w:tc>
      </w:tr>
    </w:tbl>
    <w:p w14:paraId="75B5283C" w14:textId="712A985A" w:rsidR="00EE487D" w:rsidRDefault="00EE487D"/>
    <w:p w14:paraId="598BD1CC" w14:textId="58401351" w:rsidR="00EE487D" w:rsidRDefault="00EE487D"/>
    <w:p w14:paraId="67D90963" w14:textId="77777777" w:rsidR="009A16C2" w:rsidRDefault="009A16C2"/>
    <w:p w14:paraId="11F2B2F1" w14:textId="77777777" w:rsidR="009A16C2" w:rsidRDefault="009A16C2"/>
    <w:p w14:paraId="50CCCA6D" w14:textId="77777777" w:rsidR="009A16C2" w:rsidRDefault="009A16C2"/>
    <w:p w14:paraId="22256148" w14:textId="77777777" w:rsidR="009A16C2" w:rsidRDefault="009A16C2"/>
    <w:p w14:paraId="3B984C51" w14:textId="77777777" w:rsidR="009A16C2" w:rsidRDefault="009A16C2"/>
    <w:p w14:paraId="193D224C" w14:textId="77777777" w:rsidR="009A16C2" w:rsidRDefault="009A16C2"/>
    <w:p w14:paraId="0107D674" w14:textId="7E5168F1" w:rsidR="009A16C2" w:rsidRDefault="009A16C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8E7F67" wp14:editId="4E0AAC66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338580" cy="1045845"/>
                <wp:effectExtent l="25400" t="0" r="58420" b="20955"/>
                <wp:wrapNone/>
                <wp:docPr id="1" name="Freefor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338580" cy="1045845"/>
                        </a:xfrm>
                        <a:custGeom>
                          <a:avLst/>
                          <a:gdLst>
                            <a:gd name="T0" fmla="+- 0 12298 12193"/>
                            <a:gd name="T1" fmla="*/ T0 w 3719"/>
                            <a:gd name="T2" fmla="+- 0 7660 6308"/>
                            <a:gd name="T3" fmla="*/ 7660 h 2905"/>
                            <a:gd name="T4" fmla="+- 0 12465 12193"/>
                            <a:gd name="T5" fmla="*/ T4 w 3719"/>
                            <a:gd name="T6" fmla="+- 0 6403 6308"/>
                            <a:gd name="T7" fmla="*/ 6403 h 2905"/>
                            <a:gd name="T8" fmla="+- 0 12811 12193"/>
                            <a:gd name="T9" fmla="*/ T8 w 3719"/>
                            <a:gd name="T10" fmla="+- 0 6811 6308"/>
                            <a:gd name="T11" fmla="*/ 6811 h 2905"/>
                            <a:gd name="T12" fmla="+- 0 12808 12193"/>
                            <a:gd name="T13" fmla="*/ T12 w 3719"/>
                            <a:gd name="T14" fmla="+- 0 9192 6308"/>
                            <a:gd name="T15" fmla="*/ 9192 h 2905"/>
                            <a:gd name="T16" fmla="+- 0 12539 12193"/>
                            <a:gd name="T17" fmla="*/ T16 w 3719"/>
                            <a:gd name="T18" fmla="+- 0 8204 6308"/>
                            <a:gd name="T19" fmla="*/ 8204 h 2905"/>
                            <a:gd name="T20" fmla="+- 0 12734 12193"/>
                            <a:gd name="T21" fmla="*/ T20 w 3719"/>
                            <a:gd name="T22" fmla="+- 0 8191 6308"/>
                            <a:gd name="T23" fmla="*/ 8191 h 2905"/>
                            <a:gd name="T24" fmla="+- 0 13163 12193"/>
                            <a:gd name="T25" fmla="*/ T24 w 3719"/>
                            <a:gd name="T26" fmla="+- 0 8924 6308"/>
                            <a:gd name="T27" fmla="*/ 8924 h 2905"/>
                            <a:gd name="T28" fmla="+- 0 13091 12193"/>
                            <a:gd name="T29" fmla="*/ T28 w 3719"/>
                            <a:gd name="T30" fmla="+- 0 7881 6308"/>
                            <a:gd name="T31" fmla="*/ 7881 h 2905"/>
                            <a:gd name="T32" fmla="+- 0 13365 12193"/>
                            <a:gd name="T33" fmla="*/ T32 w 3719"/>
                            <a:gd name="T34" fmla="+- 0 8531 6308"/>
                            <a:gd name="T35" fmla="*/ 8531 h 2905"/>
                            <a:gd name="T36" fmla="+- 0 13399 12193"/>
                            <a:gd name="T37" fmla="*/ T36 w 3719"/>
                            <a:gd name="T38" fmla="+- 0 8118 6308"/>
                            <a:gd name="T39" fmla="*/ 8118 h 2905"/>
                            <a:gd name="T40" fmla="+- 0 13542 12193"/>
                            <a:gd name="T41" fmla="*/ T40 w 3719"/>
                            <a:gd name="T42" fmla="+- 0 8462 6308"/>
                            <a:gd name="T43" fmla="*/ 8462 h 2905"/>
                            <a:gd name="T44" fmla="+- 0 13508 12193"/>
                            <a:gd name="T45" fmla="*/ T44 w 3719"/>
                            <a:gd name="T46" fmla="+- 0 7940 6308"/>
                            <a:gd name="T47" fmla="*/ 7940 h 2905"/>
                            <a:gd name="T48" fmla="+- 0 13660 12193"/>
                            <a:gd name="T49" fmla="*/ T48 w 3719"/>
                            <a:gd name="T50" fmla="+- 0 8347 6308"/>
                            <a:gd name="T51" fmla="*/ 8347 h 2905"/>
                            <a:gd name="T52" fmla="+- 0 13453 12193"/>
                            <a:gd name="T53" fmla="*/ T52 w 3719"/>
                            <a:gd name="T54" fmla="+- 0 7720 6308"/>
                            <a:gd name="T55" fmla="*/ 7720 h 2905"/>
                            <a:gd name="T56" fmla="+- 0 13649 12193"/>
                            <a:gd name="T57" fmla="*/ T56 w 3719"/>
                            <a:gd name="T58" fmla="+- 0 7773 6308"/>
                            <a:gd name="T59" fmla="*/ 7773 h 2905"/>
                            <a:gd name="T60" fmla="+- 0 13490 12193"/>
                            <a:gd name="T61" fmla="*/ T60 w 3719"/>
                            <a:gd name="T62" fmla="+- 0 6523 6308"/>
                            <a:gd name="T63" fmla="*/ 6523 h 2905"/>
                            <a:gd name="T64" fmla="+- 0 14250 12193"/>
                            <a:gd name="T65" fmla="*/ T64 w 3719"/>
                            <a:gd name="T66" fmla="+- 0 9146 6308"/>
                            <a:gd name="T67" fmla="*/ 9146 h 2905"/>
                            <a:gd name="T68" fmla="+- 0 14077 12193"/>
                            <a:gd name="T69" fmla="*/ T68 w 3719"/>
                            <a:gd name="T70" fmla="+- 0 9075 6308"/>
                            <a:gd name="T71" fmla="*/ 9075 h 2905"/>
                            <a:gd name="T72" fmla="+- 0 13690 12193"/>
                            <a:gd name="T73" fmla="*/ T72 w 3719"/>
                            <a:gd name="T74" fmla="+- 0 7786 6308"/>
                            <a:gd name="T75" fmla="*/ 7786 h 2905"/>
                            <a:gd name="T76" fmla="+- 0 14259 12193"/>
                            <a:gd name="T77" fmla="*/ T76 w 3719"/>
                            <a:gd name="T78" fmla="+- 0 8804 6308"/>
                            <a:gd name="T79" fmla="*/ 8804 h 2905"/>
                            <a:gd name="T80" fmla="+- 0 14311 12193"/>
                            <a:gd name="T81" fmla="*/ T80 w 3719"/>
                            <a:gd name="T82" fmla="+- 0 8717 6308"/>
                            <a:gd name="T83" fmla="*/ 8717 h 2905"/>
                            <a:gd name="T84" fmla="+- 0 14144 12193"/>
                            <a:gd name="T85" fmla="*/ T84 w 3719"/>
                            <a:gd name="T86" fmla="+- 0 7492 6308"/>
                            <a:gd name="T87" fmla="*/ 7492 h 2905"/>
                            <a:gd name="T88" fmla="+- 0 14325 12193"/>
                            <a:gd name="T89" fmla="*/ T88 w 3719"/>
                            <a:gd name="T90" fmla="+- 0 8160 6308"/>
                            <a:gd name="T91" fmla="*/ 8160 h 2905"/>
                            <a:gd name="T92" fmla="+- 0 14314 12193"/>
                            <a:gd name="T93" fmla="*/ T92 w 3719"/>
                            <a:gd name="T94" fmla="+- 0 8569 6308"/>
                            <a:gd name="T95" fmla="*/ 8569 h 2905"/>
                            <a:gd name="T96" fmla="+- 0 13910 12193"/>
                            <a:gd name="T97" fmla="*/ T96 w 3719"/>
                            <a:gd name="T98" fmla="+- 0 6611 6308"/>
                            <a:gd name="T99" fmla="*/ 6611 h 2905"/>
                            <a:gd name="T100" fmla="+- 0 14013 12193"/>
                            <a:gd name="T101" fmla="*/ T100 w 3719"/>
                            <a:gd name="T102" fmla="+- 0 6722 6308"/>
                            <a:gd name="T103" fmla="*/ 6722 h 2905"/>
                            <a:gd name="T104" fmla="+- 0 14786 12193"/>
                            <a:gd name="T105" fmla="*/ T104 w 3719"/>
                            <a:gd name="T106" fmla="+- 0 8231 6308"/>
                            <a:gd name="T107" fmla="*/ 8231 h 2905"/>
                            <a:gd name="T108" fmla="+- 0 14854 12193"/>
                            <a:gd name="T109" fmla="*/ T108 w 3719"/>
                            <a:gd name="T110" fmla="+- 0 7447 6308"/>
                            <a:gd name="T111" fmla="*/ 7447 h 2905"/>
                            <a:gd name="T112" fmla="+- 0 15088 12193"/>
                            <a:gd name="T113" fmla="*/ T112 w 3719"/>
                            <a:gd name="T114" fmla="+- 0 7874 6308"/>
                            <a:gd name="T115" fmla="*/ 7874 h 2905"/>
                            <a:gd name="T116" fmla="+- 0 15132 12193"/>
                            <a:gd name="T117" fmla="*/ T116 w 3719"/>
                            <a:gd name="T118" fmla="+- 0 7394 6308"/>
                            <a:gd name="T119" fmla="*/ 7394 h 2905"/>
                            <a:gd name="T120" fmla="+- 0 15910 12193"/>
                            <a:gd name="T121" fmla="*/ T120 w 3719"/>
                            <a:gd name="T122" fmla="+- 0 7436 6308"/>
                            <a:gd name="T123" fmla="*/ 7436 h 2905"/>
                            <a:gd name="T124" fmla="+- 0 13897 12193"/>
                            <a:gd name="T125" fmla="*/ T124 w 3719"/>
                            <a:gd name="T126" fmla="+- 0 7102 6308"/>
                            <a:gd name="T127" fmla="*/ 7102 h 2905"/>
                            <a:gd name="T128" fmla="+- 0 13945 12193"/>
                            <a:gd name="T129" fmla="*/ T128 w 3719"/>
                            <a:gd name="T130" fmla="+- 0 7128 6308"/>
                            <a:gd name="T131" fmla="*/ 7128 h 2905"/>
                            <a:gd name="T132" fmla="+- 0 12984 12193"/>
                            <a:gd name="T133" fmla="*/ T132 w 3719"/>
                            <a:gd name="T134" fmla="+- 0 7326 6308"/>
                            <a:gd name="T135" fmla="*/ 7326 h 2905"/>
                            <a:gd name="T136" fmla="+- 0 13529 12193"/>
                            <a:gd name="T137" fmla="*/ T136 w 3719"/>
                            <a:gd name="T138" fmla="+- 0 9162 6308"/>
                            <a:gd name="T139" fmla="*/ 9162 h 2905"/>
                            <a:gd name="T140" fmla="+- 0 13711 12193"/>
                            <a:gd name="T141" fmla="*/ T140 w 3719"/>
                            <a:gd name="T142" fmla="+- 0 9054 6308"/>
                            <a:gd name="T143" fmla="*/ 9054 h 2905"/>
                            <a:gd name="T144" fmla="+- 0 14900 12193"/>
                            <a:gd name="T145" fmla="*/ T144 w 3719"/>
                            <a:gd name="T146" fmla="+- 0 7913 6308"/>
                            <a:gd name="T147" fmla="*/ 7913 h 2905"/>
                            <a:gd name="T148" fmla="+- 0 14972 12193"/>
                            <a:gd name="T149" fmla="*/ T148 w 3719"/>
                            <a:gd name="T150" fmla="+- 0 7989 6308"/>
                            <a:gd name="T151" fmla="*/ 7989 h 29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3719" h="2905" extrusionOk="0">
                              <a:moveTo>
                                <a:pt x="112" y="1249"/>
                              </a:moveTo>
                              <a:cubicBezTo>
                                <a:pt x="111" y="1259"/>
                                <a:pt x="128" y="1387"/>
                                <a:pt x="105" y="1352"/>
                              </a:cubicBezTo>
                              <a:cubicBezTo>
                                <a:pt x="19" y="1223"/>
                                <a:pt x="10" y="1004"/>
                                <a:pt x="0" y="857"/>
                              </a:cubicBezTo>
                              <a:cubicBezTo>
                                <a:pt x="-16" y="612"/>
                                <a:pt x="39" y="235"/>
                                <a:pt x="272" y="95"/>
                              </a:cubicBezTo>
                              <a:cubicBezTo>
                                <a:pt x="326" y="74"/>
                                <a:pt x="343" y="66"/>
                                <a:pt x="382" y="71"/>
                              </a:cubicBezTo>
                              <a:cubicBezTo>
                                <a:pt x="530" y="200"/>
                                <a:pt x="581" y="292"/>
                                <a:pt x="618" y="503"/>
                              </a:cubicBezTo>
                              <a:cubicBezTo>
                                <a:pt x="728" y="1131"/>
                                <a:pt x="685" y="1811"/>
                                <a:pt x="669" y="2446"/>
                              </a:cubicBezTo>
                              <a:cubicBezTo>
                                <a:pt x="665" y="2600"/>
                                <a:pt x="646" y="2739"/>
                                <a:pt x="615" y="2884"/>
                              </a:cubicBezTo>
                              <a:cubicBezTo>
                                <a:pt x="584" y="2846"/>
                                <a:pt x="544" y="2818"/>
                                <a:pt x="515" y="2759"/>
                              </a:cubicBezTo>
                              <a:cubicBezTo>
                                <a:pt x="394" y="2514"/>
                                <a:pt x="285" y="2171"/>
                                <a:pt x="346" y="1896"/>
                              </a:cubicBezTo>
                              <a:cubicBezTo>
                                <a:pt x="363" y="1842"/>
                                <a:pt x="367" y="1827"/>
                                <a:pt x="390" y="1798"/>
                              </a:cubicBezTo>
                              <a:cubicBezTo>
                                <a:pt x="446" y="1828"/>
                                <a:pt x="478" y="1800"/>
                                <a:pt x="541" y="1883"/>
                              </a:cubicBezTo>
                              <a:cubicBezTo>
                                <a:pt x="710" y="2107"/>
                                <a:pt x="769" y="2396"/>
                                <a:pt x="948" y="2611"/>
                              </a:cubicBezTo>
                              <a:cubicBezTo>
                                <a:pt x="955" y="2613"/>
                                <a:pt x="963" y="2614"/>
                                <a:pt x="970" y="2616"/>
                              </a:cubicBezTo>
                              <a:cubicBezTo>
                                <a:pt x="981" y="2559"/>
                                <a:pt x="1003" y="2515"/>
                                <a:pt x="1000" y="2445"/>
                              </a:cubicBezTo>
                              <a:cubicBezTo>
                                <a:pt x="990" y="2168"/>
                                <a:pt x="913" y="1804"/>
                                <a:pt x="898" y="1573"/>
                              </a:cubicBezTo>
                              <a:cubicBezTo>
                                <a:pt x="1009" y="1837"/>
                                <a:pt x="1107" y="2107"/>
                                <a:pt x="1210" y="2374"/>
                              </a:cubicBezTo>
                              <a:cubicBezTo>
                                <a:pt x="1197" y="2325"/>
                                <a:pt x="1186" y="2273"/>
                                <a:pt x="1172" y="2223"/>
                              </a:cubicBezTo>
                              <a:cubicBezTo>
                                <a:pt x="1116" y="2020"/>
                                <a:pt x="1081" y="1831"/>
                                <a:pt x="1082" y="1631"/>
                              </a:cubicBezTo>
                              <a:cubicBezTo>
                                <a:pt x="1122" y="1687"/>
                                <a:pt x="1172" y="1735"/>
                                <a:pt x="1206" y="1810"/>
                              </a:cubicBezTo>
                              <a:cubicBezTo>
                                <a:pt x="1290" y="1995"/>
                                <a:pt x="1347" y="2192"/>
                                <a:pt x="1411" y="2384"/>
                              </a:cubicBezTo>
                              <a:cubicBezTo>
                                <a:pt x="1391" y="2307"/>
                                <a:pt x="1370" y="2231"/>
                                <a:pt x="1349" y="2154"/>
                              </a:cubicBezTo>
                              <a:cubicBezTo>
                                <a:pt x="1335" y="2101"/>
                                <a:pt x="1165" y="1441"/>
                                <a:pt x="1208" y="1437"/>
                              </a:cubicBezTo>
                              <a:cubicBezTo>
                                <a:pt x="1253" y="1433"/>
                                <a:pt x="1305" y="1609"/>
                                <a:pt x="1315" y="1632"/>
                              </a:cubicBezTo>
                              <a:cubicBezTo>
                                <a:pt x="1362" y="1737"/>
                                <a:pt x="1396" y="1850"/>
                                <a:pt x="1435" y="1958"/>
                              </a:cubicBezTo>
                              <a:cubicBezTo>
                                <a:pt x="1451" y="2002"/>
                                <a:pt x="1455" y="2013"/>
                                <a:pt x="1467" y="2039"/>
                              </a:cubicBezTo>
                              <a:cubicBezTo>
                                <a:pt x="1454" y="1986"/>
                                <a:pt x="1442" y="1924"/>
                                <a:pt x="1424" y="1869"/>
                              </a:cubicBezTo>
                              <a:cubicBezTo>
                                <a:pt x="1375" y="1715"/>
                                <a:pt x="1318" y="1563"/>
                                <a:pt x="1260" y="1412"/>
                              </a:cubicBezTo>
                              <a:cubicBezTo>
                                <a:pt x="1284" y="1456"/>
                                <a:pt x="1387" y="1706"/>
                                <a:pt x="1452" y="1671"/>
                              </a:cubicBezTo>
                              <a:cubicBezTo>
                                <a:pt x="1496" y="1647"/>
                                <a:pt x="1459" y="1496"/>
                                <a:pt x="1456" y="1465"/>
                              </a:cubicBezTo>
                              <a:cubicBezTo>
                                <a:pt x="1407" y="974"/>
                                <a:pt x="1285" y="494"/>
                                <a:pt x="1247" y="0"/>
                              </a:cubicBezTo>
                              <a:cubicBezTo>
                                <a:pt x="1264" y="71"/>
                                <a:pt x="1280" y="144"/>
                                <a:pt x="1297" y="215"/>
                              </a:cubicBezTo>
                              <a:cubicBezTo>
                                <a:pt x="1455" y="884"/>
                                <a:pt x="1698" y="1520"/>
                                <a:pt x="1921" y="2169"/>
                              </a:cubicBezTo>
                              <a:cubicBezTo>
                                <a:pt x="1995" y="2384"/>
                                <a:pt x="2076" y="2609"/>
                                <a:pt x="2057" y="2838"/>
                              </a:cubicBezTo>
                              <a:cubicBezTo>
                                <a:pt x="2053" y="2847"/>
                                <a:pt x="2048" y="2856"/>
                                <a:pt x="2044" y="2865"/>
                              </a:cubicBezTo>
                              <a:cubicBezTo>
                                <a:pt x="1990" y="2833"/>
                                <a:pt x="1943" y="2841"/>
                                <a:pt x="1884" y="2767"/>
                              </a:cubicBezTo>
                              <a:cubicBezTo>
                                <a:pt x="1663" y="2492"/>
                                <a:pt x="1569" y="2090"/>
                                <a:pt x="1510" y="1751"/>
                              </a:cubicBezTo>
                              <a:cubicBezTo>
                                <a:pt x="1493" y="1656"/>
                                <a:pt x="1498" y="1569"/>
                                <a:pt x="1497" y="1478"/>
                              </a:cubicBezTo>
                              <a:cubicBezTo>
                                <a:pt x="1539" y="1534"/>
                                <a:pt x="1585" y="1583"/>
                                <a:pt x="1623" y="1649"/>
                              </a:cubicBezTo>
                              <a:cubicBezTo>
                                <a:pt x="1781" y="1926"/>
                                <a:pt x="1880" y="2236"/>
                                <a:pt x="2066" y="2496"/>
                              </a:cubicBezTo>
                              <a:cubicBezTo>
                                <a:pt x="2072" y="2500"/>
                                <a:pt x="2079" y="2503"/>
                                <a:pt x="2085" y="2507"/>
                              </a:cubicBezTo>
                              <a:cubicBezTo>
                                <a:pt x="2089" y="2486"/>
                                <a:pt x="2116" y="2450"/>
                                <a:pt x="2118" y="2409"/>
                              </a:cubicBezTo>
                              <a:cubicBezTo>
                                <a:pt x="2137" y="2072"/>
                                <a:pt x="2037" y="1696"/>
                                <a:pt x="1996" y="1362"/>
                              </a:cubicBezTo>
                              <a:cubicBezTo>
                                <a:pt x="1988" y="1294"/>
                                <a:pt x="1963" y="1204"/>
                                <a:pt x="1951" y="1184"/>
                              </a:cubicBezTo>
                              <a:cubicBezTo>
                                <a:pt x="1950" y="1199"/>
                                <a:pt x="1948" y="1213"/>
                                <a:pt x="1947" y="1228"/>
                              </a:cubicBezTo>
                              <a:cubicBezTo>
                                <a:pt x="1961" y="1475"/>
                                <a:pt x="2028" y="1631"/>
                                <a:pt x="2132" y="1852"/>
                              </a:cubicBezTo>
                              <a:cubicBezTo>
                                <a:pt x="2188" y="1971"/>
                                <a:pt x="2263" y="2124"/>
                                <a:pt x="2182" y="2249"/>
                              </a:cubicBezTo>
                              <a:cubicBezTo>
                                <a:pt x="2154" y="2265"/>
                                <a:pt x="2144" y="2270"/>
                                <a:pt x="2121" y="2261"/>
                              </a:cubicBezTo>
                              <a:cubicBezTo>
                                <a:pt x="2048" y="2154"/>
                                <a:pt x="1990" y="2089"/>
                                <a:pt x="1950" y="1950"/>
                              </a:cubicBezTo>
                              <a:cubicBezTo>
                                <a:pt x="1802" y="1438"/>
                                <a:pt x="1721" y="837"/>
                                <a:pt x="1717" y="303"/>
                              </a:cubicBezTo>
                              <a:cubicBezTo>
                                <a:pt x="1718" y="294"/>
                                <a:pt x="1720" y="284"/>
                                <a:pt x="1721" y="275"/>
                              </a:cubicBezTo>
                              <a:cubicBezTo>
                                <a:pt x="1747" y="310"/>
                                <a:pt x="1792" y="362"/>
                                <a:pt x="1820" y="414"/>
                              </a:cubicBezTo>
                              <a:cubicBezTo>
                                <a:pt x="2124" y="971"/>
                                <a:pt x="2326" y="1575"/>
                                <a:pt x="2607" y="2141"/>
                              </a:cubicBezTo>
                              <a:cubicBezTo>
                                <a:pt x="2603" y="2074"/>
                                <a:pt x="2603" y="1996"/>
                                <a:pt x="2593" y="1923"/>
                              </a:cubicBezTo>
                              <a:cubicBezTo>
                                <a:pt x="2569" y="1745"/>
                                <a:pt x="2389" y="1245"/>
                                <a:pt x="2509" y="1086"/>
                              </a:cubicBezTo>
                              <a:cubicBezTo>
                                <a:pt x="2569" y="1006"/>
                                <a:pt x="2605" y="1075"/>
                                <a:pt x="2661" y="1139"/>
                              </a:cubicBezTo>
                              <a:cubicBezTo>
                                <a:pt x="2753" y="1244"/>
                                <a:pt x="2803" y="1389"/>
                                <a:pt x="2863" y="1514"/>
                              </a:cubicBezTo>
                              <a:cubicBezTo>
                                <a:pt x="2880" y="1544"/>
                                <a:pt x="2882" y="1550"/>
                                <a:pt x="2895" y="1566"/>
                              </a:cubicBezTo>
                              <a:cubicBezTo>
                                <a:pt x="2890" y="1473"/>
                                <a:pt x="2882" y="1378"/>
                                <a:pt x="2876" y="1284"/>
                              </a:cubicBezTo>
                              <a:cubicBezTo>
                                <a:pt x="2872" y="1211"/>
                                <a:pt x="2847" y="1104"/>
                                <a:pt x="2939" y="1086"/>
                              </a:cubicBezTo>
                              <a:cubicBezTo>
                                <a:pt x="3074" y="1060"/>
                                <a:pt x="3312" y="1237"/>
                                <a:pt x="3467" y="1244"/>
                              </a:cubicBezTo>
                              <a:cubicBezTo>
                                <a:pt x="3499" y="1245"/>
                                <a:pt x="3770" y="1217"/>
                                <a:pt x="3717" y="1128"/>
                              </a:cubicBezTo>
                              <a:cubicBezTo>
                                <a:pt x="3676" y="1059"/>
                                <a:pt x="3569" y="1085"/>
                                <a:pt x="3502" y="1069"/>
                              </a:cubicBezTo>
                            </a:path>
                            <a:path w="3719" h="2905" extrusionOk="0">
                              <a:moveTo>
                                <a:pt x="1704" y="794"/>
                              </a:moveTo>
                              <a:cubicBezTo>
                                <a:pt x="1725" y="799"/>
                                <a:pt x="1748" y="803"/>
                                <a:pt x="1767" y="813"/>
                              </a:cubicBezTo>
                              <a:cubicBezTo>
                                <a:pt x="1807" y="833"/>
                                <a:pt x="1785" y="825"/>
                                <a:pt x="1752" y="820"/>
                              </a:cubicBezTo>
                            </a:path>
                            <a:path w="3719" h="2905" extrusionOk="0">
                              <a:moveTo>
                                <a:pt x="914" y="945"/>
                              </a:moveTo>
                              <a:cubicBezTo>
                                <a:pt x="873" y="968"/>
                                <a:pt x="833" y="997"/>
                                <a:pt x="791" y="1018"/>
                              </a:cubicBezTo>
                              <a:cubicBezTo>
                                <a:pt x="759" y="1034"/>
                                <a:pt x="804" y="1059"/>
                                <a:pt x="820" y="1078"/>
                              </a:cubicBezTo>
                            </a:path>
                            <a:path w="3719" h="2905" extrusionOk="0">
                              <a:moveTo>
                                <a:pt x="1336" y="2854"/>
                              </a:moveTo>
                              <a:cubicBezTo>
                                <a:pt x="1347" y="2883"/>
                                <a:pt x="1348" y="2891"/>
                                <a:pt x="1362" y="2904"/>
                              </a:cubicBezTo>
                              <a:cubicBezTo>
                                <a:pt x="1425" y="2857"/>
                                <a:pt x="1466" y="2810"/>
                                <a:pt x="1518" y="2746"/>
                              </a:cubicBezTo>
                              <a:cubicBezTo>
                                <a:pt x="1656" y="2577"/>
                                <a:pt x="1799" y="2412"/>
                                <a:pt x="1950" y="2255"/>
                              </a:cubicBezTo>
                              <a:cubicBezTo>
                                <a:pt x="2168" y="2028"/>
                                <a:pt x="2420" y="1748"/>
                                <a:pt x="2707" y="1605"/>
                              </a:cubicBezTo>
                              <a:cubicBezTo>
                                <a:pt x="2775" y="1571"/>
                                <a:pt x="2821" y="1564"/>
                                <a:pt x="2811" y="1638"/>
                              </a:cubicBezTo>
                              <a:cubicBezTo>
                                <a:pt x="2800" y="1652"/>
                                <a:pt x="2790" y="1667"/>
                                <a:pt x="2779" y="1681"/>
                              </a:cubicBezTo>
                            </a:path>
                          </a:pathLst>
                        </a:custGeom>
                        <a:noFill/>
                        <a:ln w="19050" cap="rnd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0460" id="Freeform 1" o:spid="_x0000_s1026" style="position:absolute;margin-left:0;margin-top:1pt;width:105.4pt;height:8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19,2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" path="m112,1249v-1,10,16,138,-7,103c19,1223,10,1004,,857,-16,612,39,235,272,95,326,74,343,66,382,71,530,200,581,292,618,503v110,628,67,1308,51,1943c665,2600,646,2739,615,2884v-31,-38,-71,-66,-100,-125c394,2514,285,2171,346,1896v17,-54,21,-69,44,-98c446,1828,478,1800,541,1883v169,224,228,513,407,728c955,2613,963,2614,970,2616v11,-57,33,-101,30,-171c990,2168,913,1804,898,1573v111,264,209,534,312,801c1197,2325,1186,2273,1172,2223v-56,-203,-91,-392,-90,-592c1122,1687,1172,1735,1206,1810v84,185,141,382,205,574c1391,2307,1370,2231,1349,2154v-14,-53,-184,-713,-141,-717c1253,1433,1305,1609,1315,1632v47,105,81,218,120,326c1451,2002,1455,2013,1467,2039v-13,-53,-25,-115,-43,-170c1375,1715,1318,1563,1260,1412v24,44,127,294,192,259c1496,1647,1459,1496,1456,1465,1407,974,1285,494,1247,v17,71,33,144,50,215c1455,884,1698,1520,1921,2169v74,215,155,440,136,669c2053,2847,2048,2856,2044,2865v-54,-32,-101,-24,-160,-98c1663,2492,1569,2090,1510,1751v-17,-95,-12,-182,-13,-273c1539,1534,1585,1583,1623,1649v158,277,257,587,443,847c2072,2500,2079,2503,2085,2507v4,-21,31,-57,33,-98c2137,2072,2037,1696,1996,1362v-8,-68,-33,-158,-45,-178c1950,1199,1948,1213,1947,1228v14,247,81,403,185,624c2188,1971,2263,2124,2182,2249v-28,16,-38,21,-61,12c2048,2154,1990,2089,1950,1950,1802,1438,1721,837,1717,303v1,-9,3,-19,4,-28c1747,310,1792,362,1820,414v304,557,506,1161,787,1727c2603,2074,2603,1996,2593,1923v-24,-178,-204,-678,-84,-837c2569,1006,2605,1075,2661,1139v92,105,142,250,202,375c2880,1544,2882,1550,2895,1566v-5,-93,-13,-188,-19,-282c2872,1211,2847,1104,2939,1086v135,-26,373,151,528,158c3499,1245,3770,1217,3717,1128v-41,-69,-148,-43,-215,-59em1704,794v21,5,44,9,63,19c1807,833,1785,825,1752,820em914,945v-41,23,-81,52,-123,73c759,1034,804,1059,820,1078em1336,2854v11,29,12,37,26,50c1425,2857,1466,2810,1518,2746v138,-169,281,-334,432,-491c2168,2028,2420,1748,2707,1605v68,-34,114,-41,104,33c2800,1652,2790,1667,2779,1681e" filled="f" strokeweight="1.5pt">
                <v:stroke endcap="round"/>
                <v:path o:extrusionok="f" o:connecttype="custom" o:connectlocs="37793,2757719;97901,2305179;222437,2452066;221357,3309262;124536,2953567;194722,2948887;349132,3212778;323217,2837282;421838,3071292;434076,2922606;485546,3046451;473308,2858523;528017,3005049;453512,2779320;524058,2798400;466829,2348381;740376,3292702;678108,3267141;538815,2803081;743616,3169576;762332,3138255;702224,2697236;767371,2937726;763412,3084973;618000,2380062;655073,2420024;933299,2963288;957774,2681035;1041998,2834762;1057835,2661955;1337860,2677075;613321,2556830;630598,2566190;284705,2637473;480867,3298462;546374,3259580;974331,2848803;1000246,2876164" o:connectangles="0,0,0,0,0,0,0,0,0,0,0,0,0,0,0,0,0,0,0,0,0,0,0,0,0,0,0,0,0,0,0,0,0,0,0,0,0,0"/>
                <o:lock v:ext="edit" rotation="t" aspectratio="t" verticies="t" text="t" shapetype="t"/>
              </v:shape>
            </w:pict>
          </mc:Fallback>
        </mc:AlternateContent>
      </w:r>
    </w:p>
    <w:p w14:paraId="63FC5A12" w14:textId="25AB27B4" w:rsidR="00EE487D" w:rsidRDefault="00EE487D"/>
    <w:p w14:paraId="63185202" w14:textId="10952FC6" w:rsidR="00EE487D" w:rsidRDefault="00EE487D"/>
    <w:p w14:paraId="370EFF07" w14:textId="77777777" w:rsidR="00EE487D" w:rsidRDefault="00EE487D"/>
    <w:p w14:paraId="6DC2D5F9" w14:textId="579693A9" w:rsidR="007416BB" w:rsidRDefault="007416BB"/>
    <w:p w14:paraId="1B0D3E6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>
        <w:t>Payment Information</w:t>
      </w:r>
    </w:p>
    <w:p w14:paraId="661FE90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713BBC2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 xml:space="preserve">Corporate </w:t>
      </w:r>
      <w:proofErr w:type="spellStart"/>
      <w:r w:rsidRPr="00F5608D">
        <w:rPr>
          <w:rFonts w:ascii="Europa-Regular" w:hAnsi="Europa-Regular"/>
          <w:b/>
          <w:sz w:val="18"/>
          <w:szCs w:val="18"/>
        </w:rPr>
        <w:t>PayNow</w:t>
      </w:r>
      <w:proofErr w:type="spellEnd"/>
    </w:p>
    <w:p w14:paraId="1BAE4C16" w14:textId="01F66B1D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 Type</w:t>
      </w:r>
      <w:r w:rsidRPr="00F5608D">
        <w:rPr>
          <w:rFonts w:ascii="Europa-Regular" w:hAnsi="Europa-Regular"/>
          <w:sz w:val="18"/>
          <w:szCs w:val="18"/>
        </w:rPr>
        <w:tab/>
        <w:t>: UEN</w:t>
      </w:r>
      <w:r w:rsidRPr="00F5608D">
        <w:rPr>
          <w:rFonts w:ascii="Europa-Regular" w:hAnsi="Europa-Regular"/>
          <w:sz w:val="18"/>
          <w:szCs w:val="18"/>
        </w:rPr>
        <w:br/>
      </w: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</w:t>
      </w:r>
      <w:r w:rsidRPr="00F5608D">
        <w:rPr>
          <w:rFonts w:ascii="Europa-Regular" w:hAnsi="Europa-Regular"/>
          <w:sz w:val="18"/>
          <w:szCs w:val="18"/>
        </w:rPr>
        <w:tab/>
        <w:t>: T09LL1696K</w:t>
      </w:r>
    </w:p>
    <w:p w14:paraId="08A99DB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6E145862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>
        <w:t>Bank Transfer</w:t>
        <w:br/>
        <w:t>COMPANY NAME : {{my_company_name}}</w:t>
      </w:r>
    </w:p>
    <w:p w14:paraId="1D8F9ED1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ACCOUNT</w:t>
      </w:r>
      <w:r w:rsidRPr="00F5608D">
        <w:rPr>
          <w:rFonts w:ascii="Europa-Regular" w:hAnsi="Europa-Regular"/>
          <w:sz w:val="18"/>
          <w:szCs w:val="18"/>
        </w:rPr>
        <w:tab/>
        <w:t>: 3413078960</w:t>
      </w:r>
    </w:p>
    <w:p w14:paraId="29CC6B1A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NAME</w:t>
      </w:r>
      <w:r w:rsidRPr="00F5608D">
        <w:rPr>
          <w:rFonts w:ascii="Europa-Regular" w:hAnsi="Europa-Regular"/>
          <w:sz w:val="18"/>
          <w:szCs w:val="18"/>
        </w:rPr>
        <w:tab/>
        <w:t>: UOB</w:t>
      </w:r>
      <w:r w:rsidRPr="00F5608D">
        <w:rPr>
          <w:rFonts w:ascii="Europa-Regular" w:hAnsi="Europa-Regular"/>
          <w:sz w:val="18"/>
          <w:szCs w:val="18"/>
        </w:rPr>
        <w:br/>
        <w:t>BANK CODE</w:t>
      </w:r>
      <w:r w:rsidRPr="00F5608D">
        <w:rPr>
          <w:rFonts w:ascii="Europa-Regular" w:hAnsi="Europa-Regular"/>
          <w:sz w:val="18"/>
          <w:szCs w:val="18"/>
        </w:rPr>
        <w:tab/>
        <w:t xml:space="preserve">: 7375 </w:t>
      </w:r>
    </w:p>
    <w:p w14:paraId="2235A09C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CODE</w:t>
      </w:r>
      <w:r w:rsidRPr="00F5608D">
        <w:rPr>
          <w:rFonts w:ascii="Europa-Regular" w:hAnsi="Europa-Regular"/>
          <w:sz w:val="18"/>
          <w:szCs w:val="18"/>
        </w:rPr>
        <w:tab/>
        <w:t>: 020</w:t>
      </w:r>
    </w:p>
    <w:p w14:paraId="7E5F442E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NAME</w:t>
      </w:r>
      <w:r w:rsidRPr="00F5608D">
        <w:rPr>
          <w:rFonts w:ascii="Europa-Regular" w:hAnsi="Europa-Regular"/>
          <w:sz w:val="18"/>
          <w:szCs w:val="18"/>
        </w:rPr>
        <w:tab/>
        <w:t>: UOB Holland</w:t>
      </w:r>
    </w:p>
    <w:p w14:paraId="27C78BCD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SWIFT CODE</w:t>
      </w:r>
      <w:r w:rsidRPr="00F5608D">
        <w:rPr>
          <w:rFonts w:ascii="Europa-Regular" w:hAnsi="Europa-Regular"/>
          <w:sz w:val="18"/>
          <w:szCs w:val="18"/>
        </w:rPr>
        <w:tab/>
        <w:t>: UOVBSGSG</w:t>
      </w:r>
    </w:p>
    <w:p w14:paraId="2D4B1150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</w:rPr>
        <w:br/>
      </w:r>
      <w:r w:rsidRPr="00F5608D">
        <w:rPr>
          <w:rFonts w:ascii="Europa-Regular" w:hAnsi="Europa-Regular"/>
          <w:b/>
          <w:sz w:val="18"/>
          <w:szCs w:val="18"/>
        </w:rPr>
        <w:t>Cheque Payment</w:t>
      </w:r>
    </w:p>
    <w:p w14:paraId="132F97FB" w14:textId="39955915" w:rsidR="007416BB" w:rsidRPr="00B36D21" w:rsidRDefault="007F4CC2" w:rsidP="00B36D21">
      <w:pPr>
        <w:spacing w:line="240" w:lineRule="exact"/>
        <w:rPr>
          <w:rFonts w:ascii="Europa-Regular" w:hAnsi="Europa-Regular"/>
          <w:sz w:val="18"/>
          <w:szCs w:val="18"/>
        </w:rPr>
      </w:pPr>
      <w:r>
        <w:t>Please make payment via cheque “{{my_company_name}}”</w:t>
      </w:r>
    </w:p>
    <w:sectPr w:rsidR="007416BB" w:rsidRPr="00B36D21" w:rsidSect="00692B3A">
      <w:headerReference w:type="default" r:id="rId6"/>
      <w:footerReference w:type="default" r:id="rId7"/>
      <w:pgSz w:w="11900" w:h="16840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99A3" w14:textId="77777777" w:rsidR="005D18F2" w:rsidRDefault="005D18F2" w:rsidP="00DC716F">
      <w:r>
        <w:separator/>
      </w:r>
    </w:p>
  </w:endnote>
  <w:endnote w:type="continuationSeparator" w:id="0">
    <w:p w14:paraId="61320EA1" w14:textId="77777777" w:rsidR="005D18F2" w:rsidRDefault="005D18F2" w:rsidP="00DC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Europa-Regular"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Europa-Bold">
    <w:panose1 w:val="020B0604020202020204"/>
    <w:charset w:val="4D"/>
    <w:family w:val="auto"/>
    <w:notTrueType/>
    <w:pitch w:val="variable"/>
    <w:sig w:usb0="00000007" w:usb1="00000000" w:usb2="00000000" w:usb3="00000000" w:csb0="00000093" w:csb1="00000000"/>
  </w:font>
  <w:font w:name="HelveticaNeue Condense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E780" w14:textId="3D96B384" w:rsidR="00DC716F" w:rsidRPr="00DC716F" w:rsidRDefault="00B5026B" w:rsidP="00DC716F">
    <w:pPr>
      <w:pStyle w:val="Footer"/>
      <w:jc w:val="right"/>
      <w:rPr>
        <w:rFonts w:ascii="HelveticaNeue Condensed" w:hAnsi="HelveticaNeue Condensed"/>
      </w:rPr>
    </w:pPr>
    <w:r>
      <w:rPr>
        <w:rFonts w:ascii="HelveticaNeue Condensed" w:hAnsi="HelveticaNeue Condensed" w:cs="Times New Roman"/>
        <w:noProof/>
        <w:sz w:val="20"/>
      </w:rPr>
      <w:drawing>
        <wp:anchor distT="0" distB="0" distL="114300" distR="114300" simplePos="0" relativeHeight="251662336" behindDoc="0" locked="0" layoutInCell="1" allowOverlap="1" wp14:anchorId="59719E4D" wp14:editId="1351AB8E">
          <wp:simplePos x="0" y="0"/>
          <wp:positionH relativeFrom="column">
            <wp:posOffset>0</wp:posOffset>
          </wp:positionH>
          <wp:positionV relativeFrom="paragraph">
            <wp:posOffset>-118322</wp:posOffset>
          </wp:positionV>
          <wp:extent cx="5113655" cy="561975"/>
          <wp:effectExtent l="0" t="0" r="0" b="0"/>
          <wp:wrapThrough wrapText="bothSides">
            <wp:wrapPolygon edited="0">
              <wp:start x="215" y="0"/>
              <wp:lineTo x="161" y="20990"/>
              <wp:lineTo x="966" y="20990"/>
              <wp:lineTo x="4345" y="19525"/>
              <wp:lineTo x="4238" y="16597"/>
              <wp:lineTo x="10943" y="16597"/>
              <wp:lineTo x="18400" y="12692"/>
              <wp:lineTo x="18346" y="8786"/>
              <wp:lineTo x="19044" y="5858"/>
              <wp:lineTo x="19044" y="1953"/>
              <wp:lineTo x="18400" y="0"/>
              <wp:lineTo x="215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365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716F" w:rsidRPr="00DC716F">
      <w:rPr>
        <w:rFonts w:ascii="HelveticaNeue Condensed" w:hAnsi="HelveticaNeue Condensed" w:cs="Times New Roman"/>
        <w:sz w:val="20"/>
      </w:rPr>
      <w:t xml:space="preserve">Page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PAGE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  <w:r w:rsidR="00DC716F" w:rsidRPr="00DC716F">
      <w:rPr>
        <w:rFonts w:ascii="HelveticaNeue Condensed" w:hAnsi="HelveticaNeue Condensed" w:cs="Times New Roman"/>
        <w:sz w:val="20"/>
      </w:rPr>
      <w:t xml:space="preserve"> of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NUMPAGES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AC9C" w14:textId="77777777" w:rsidR="005D18F2" w:rsidRDefault="005D18F2" w:rsidP="00DC716F">
      <w:r>
        <w:separator/>
      </w:r>
    </w:p>
  </w:footnote>
  <w:footnote w:type="continuationSeparator" w:id="0">
    <w:p w14:paraId="2ED32DC5" w14:textId="77777777" w:rsidR="005D18F2" w:rsidRDefault="005D18F2" w:rsidP="00DC7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9DC1" w14:textId="77777777" w:rsidR="00DC716F" w:rsidRPr="000934F7" w:rsidRDefault="00ED32BE" w:rsidP="00DC716F">
    <w:pPr>
      <w:pStyle w:val="Header"/>
      <w:jc w:val="right"/>
      <w:rPr>
        <w:rFonts w:ascii="Europa-Regular" w:hAnsi="Europa-Regular" w:cs="Arial"/>
        <w:b/>
        <w:bCs/>
        <w:sz w:val="40"/>
        <w:szCs w:val="40"/>
      </w:rPr>
    </w:pPr>
    <w:r w:rsidRPr="000934F7">
      <w:rPr>
        <w:rFonts w:ascii="Europa-Regular" w:hAnsi="Europa-Regular"/>
        <w:b/>
        <w:bCs/>
        <w:noProof/>
        <w:lang w:eastAsia="zh-CN"/>
      </w:rPr>
      <w:drawing>
        <wp:anchor distT="0" distB="0" distL="114300" distR="114300" simplePos="0" relativeHeight="251660288" behindDoc="0" locked="0" layoutInCell="1" allowOverlap="1" wp14:anchorId="0AA6CDE0" wp14:editId="3C34B6BC">
          <wp:simplePos x="0" y="0"/>
          <wp:positionH relativeFrom="column">
            <wp:posOffset>-440690</wp:posOffset>
          </wp:positionH>
          <wp:positionV relativeFrom="paragraph">
            <wp:posOffset>-217805</wp:posOffset>
          </wp:positionV>
          <wp:extent cx="2067560" cy="770890"/>
          <wp:effectExtent l="0" t="0" r="0" b="0"/>
          <wp:wrapThrough wrapText="bothSides">
            <wp:wrapPolygon edited="0">
              <wp:start x="16717" y="0"/>
              <wp:lineTo x="0" y="712"/>
              <wp:lineTo x="0" y="11387"/>
              <wp:lineTo x="6634" y="11387"/>
              <wp:lineTo x="0" y="15657"/>
              <wp:lineTo x="0" y="19928"/>
              <wp:lineTo x="2919" y="20639"/>
              <wp:lineTo x="20698" y="20639"/>
              <wp:lineTo x="20963" y="20639"/>
              <wp:lineTo x="21229" y="16369"/>
              <wp:lineTo x="20963" y="0"/>
              <wp:lineTo x="16717" y="0"/>
            </wp:wrapPolygon>
          </wp:wrapThrough>
          <wp:docPr id="3" name="Picture 3" descr="/Users/JerryLim/Dropbox (Personal)/Megapixel_Solutions2018/Images/MP_Logo_2018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erryLim/Dropbox (Personal)/Megapixel_Solutions2018/Images/MP_Logo_2018_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7560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87D" w:rsidRPr="000934F7">
      <w:rPr>
        <w:rFonts w:ascii="Europa-Regular" w:hAnsi="Europa-Regular" w:cs="Arial"/>
        <w:b/>
        <w:bCs/>
        <w:sz w:val="32"/>
        <w:szCs w:val="40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7D"/>
    <w:rsid w:val="00023314"/>
    <w:rsid w:val="00053B6F"/>
    <w:rsid w:val="00064903"/>
    <w:rsid w:val="00067430"/>
    <w:rsid w:val="00072A0C"/>
    <w:rsid w:val="00087A6D"/>
    <w:rsid w:val="00087EDF"/>
    <w:rsid w:val="000934F7"/>
    <w:rsid w:val="000F7BE6"/>
    <w:rsid w:val="00107356"/>
    <w:rsid w:val="00153E4E"/>
    <w:rsid w:val="00173541"/>
    <w:rsid w:val="001F0C71"/>
    <w:rsid w:val="0020266D"/>
    <w:rsid w:val="00217BD9"/>
    <w:rsid w:val="00217C08"/>
    <w:rsid w:val="00224C18"/>
    <w:rsid w:val="00256927"/>
    <w:rsid w:val="002C70B6"/>
    <w:rsid w:val="002E7941"/>
    <w:rsid w:val="0030423B"/>
    <w:rsid w:val="00311E0D"/>
    <w:rsid w:val="003143B5"/>
    <w:rsid w:val="00321176"/>
    <w:rsid w:val="00356D74"/>
    <w:rsid w:val="00357177"/>
    <w:rsid w:val="00360A62"/>
    <w:rsid w:val="00371209"/>
    <w:rsid w:val="00396AB7"/>
    <w:rsid w:val="004241A9"/>
    <w:rsid w:val="004518A3"/>
    <w:rsid w:val="004B3A69"/>
    <w:rsid w:val="004B51D3"/>
    <w:rsid w:val="004B66A5"/>
    <w:rsid w:val="004C35FC"/>
    <w:rsid w:val="004C521B"/>
    <w:rsid w:val="004D7403"/>
    <w:rsid w:val="004F1399"/>
    <w:rsid w:val="004F231F"/>
    <w:rsid w:val="005176A3"/>
    <w:rsid w:val="00527C4A"/>
    <w:rsid w:val="005502BE"/>
    <w:rsid w:val="005907DC"/>
    <w:rsid w:val="005A0698"/>
    <w:rsid w:val="005D18F2"/>
    <w:rsid w:val="00624ED6"/>
    <w:rsid w:val="0063326E"/>
    <w:rsid w:val="0064025D"/>
    <w:rsid w:val="00684628"/>
    <w:rsid w:val="00692B3A"/>
    <w:rsid w:val="006C1119"/>
    <w:rsid w:val="006C6797"/>
    <w:rsid w:val="00717225"/>
    <w:rsid w:val="007416BB"/>
    <w:rsid w:val="007521C2"/>
    <w:rsid w:val="0077697F"/>
    <w:rsid w:val="007A2B36"/>
    <w:rsid w:val="007B31EE"/>
    <w:rsid w:val="007E23C9"/>
    <w:rsid w:val="007E2F44"/>
    <w:rsid w:val="007F4CC2"/>
    <w:rsid w:val="0081002E"/>
    <w:rsid w:val="0081225B"/>
    <w:rsid w:val="00813D27"/>
    <w:rsid w:val="0083793C"/>
    <w:rsid w:val="00877780"/>
    <w:rsid w:val="008A2648"/>
    <w:rsid w:val="008A5980"/>
    <w:rsid w:val="008B3E92"/>
    <w:rsid w:val="008E0D34"/>
    <w:rsid w:val="008E0F51"/>
    <w:rsid w:val="008F548B"/>
    <w:rsid w:val="00903CD5"/>
    <w:rsid w:val="00911B06"/>
    <w:rsid w:val="00946A04"/>
    <w:rsid w:val="0095471F"/>
    <w:rsid w:val="009A16C2"/>
    <w:rsid w:val="009B29C7"/>
    <w:rsid w:val="009B46AE"/>
    <w:rsid w:val="009D3736"/>
    <w:rsid w:val="009E391B"/>
    <w:rsid w:val="009E5FCF"/>
    <w:rsid w:val="009E75D4"/>
    <w:rsid w:val="009F6EEA"/>
    <w:rsid w:val="00A11162"/>
    <w:rsid w:val="00A14F03"/>
    <w:rsid w:val="00A1536F"/>
    <w:rsid w:val="00A323AA"/>
    <w:rsid w:val="00A87020"/>
    <w:rsid w:val="00AA0D96"/>
    <w:rsid w:val="00AB4AA6"/>
    <w:rsid w:val="00AD72B0"/>
    <w:rsid w:val="00AE7265"/>
    <w:rsid w:val="00B176CD"/>
    <w:rsid w:val="00B248CF"/>
    <w:rsid w:val="00B36D21"/>
    <w:rsid w:val="00B5026B"/>
    <w:rsid w:val="00BD087B"/>
    <w:rsid w:val="00BE7707"/>
    <w:rsid w:val="00C25DC5"/>
    <w:rsid w:val="00C35B26"/>
    <w:rsid w:val="00C9314F"/>
    <w:rsid w:val="00CB28DE"/>
    <w:rsid w:val="00CC39BF"/>
    <w:rsid w:val="00CE3900"/>
    <w:rsid w:val="00D124E5"/>
    <w:rsid w:val="00D43E76"/>
    <w:rsid w:val="00D569A8"/>
    <w:rsid w:val="00D76F6F"/>
    <w:rsid w:val="00DC0372"/>
    <w:rsid w:val="00DC716F"/>
    <w:rsid w:val="00DF5C1D"/>
    <w:rsid w:val="00E2454B"/>
    <w:rsid w:val="00E45E1F"/>
    <w:rsid w:val="00E521DC"/>
    <w:rsid w:val="00E5495D"/>
    <w:rsid w:val="00E87BF9"/>
    <w:rsid w:val="00EA5158"/>
    <w:rsid w:val="00EB4A71"/>
    <w:rsid w:val="00EC1986"/>
    <w:rsid w:val="00ED32BE"/>
    <w:rsid w:val="00EE487D"/>
    <w:rsid w:val="00F43619"/>
    <w:rsid w:val="00F5608D"/>
    <w:rsid w:val="00F61418"/>
    <w:rsid w:val="00F67DC9"/>
    <w:rsid w:val="00F95FED"/>
    <w:rsid w:val="00FB4203"/>
    <w:rsid w:val="00FB708D"/>
    <w:rsid w:val="00FD1D01"/>
    <w:rsid w:val="00FD4E7A"/>
    <w:rsid w:val="00FD7B3F"/>
    <w:rsid w:val="00FE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6179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E487D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716F"/>
  </w:style>
  <w:style w:type="paragraph" w:styleId="Footer">
    <w:name w:val="footer"/>
    <w:basedOn w:val="Normal"/>
    <w:link w:val="Foot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716F"/>
  </w:style>
  <w:style w:type="paragraph" w:styleId="BalloonText">
    <w:name w:val="Balloon Text"/>
    <w:basedOn w:val="Normal"/>
    <w:link w:val="BalloonTextChar"/>
    <w:uiPriority w:val="99"/>
    <w:semiHidden/>
    <w:unhideWhenUsed/>
    <w:rsid w:val="00DC716F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16F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C716F"/>
  </w:style>
  <w:style w:type="paragraph" w:styleId="NormalWeb">
    <w:name w:val="Normal (Web)"/>
    <w:basedOn w:val="Normal"/>
    <w:uiPriority w:val="99"/>
    <w:unhideWhenUsed/>
    <w:rsid w:val="00EE487D"/>
    <w:pPr>
      <w:spacing w:before="100" w:beforeAutospacing="1" w:after="100" w:afterAutospacing="1"/>
    </w:pPr>
    <w:rPr>
      <w:rFonts w:ascii="Times New Roman" w:eastAsia="Times New Roman" w:hAnsi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JerryLim/Library/Group%20Containers/UBF8T346G9.Office/User%20Content.localized/Templates.localized/MP_Template_20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MP_Template_2018.dotx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Lim</dc:creator>
  <cp:keywords/>
  <dc:description/>
  <cp:lastModifiedBy>Jerry Lim</cp:lastModifiedBy>
  <cp:revision>19</cp:revision>
  <cp:lastPrinted>2025-11-05T07:18:00Z</cp:lastPrinted>
  <dcterms:created xsi:type="dcterms:W3CDTF">2024-02-19T08:24:00Z</dcterms:created>
  <dcterms:modified xsi:type="dcterms:W3CDTF">2025-11-11T09:41:00Z</dcterms:modified>
</cp:coreProperties>
</file>