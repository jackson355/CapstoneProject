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1A214" w14:textId="4181FAB2" w:rsidR="0083793C" w:rsidRDefault="0083793C" w:rsidP="0083793C">
      <w:pPr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SAVEDATE \@ "dddd dd MMMM yyyy" \* MERGEFORMAT </w:instrText>
      </w:r>
      <w:r>
        <w:rPr>
          <w:rFonts w:ascii="Arial" w:hAnsi="Arial" w:cs="Arial"/>
          <w:b/>
        </w:rPr>
        <w:fldChar w:fldCharType="separate"/>
      </w:r>
      <w:r w:rsidR="002E7941">
        <w:rPr>
          <w:rFonts w:ascii="Arial" w:hAnsi="Arial" w:cs="Arial"/>
          <w:b/>
          <w:noProof/>
        </w:rPr>
        <w:t>Wednesday 05 November 2025</w:t>
      </w:r>
      <w:r>
        <w:rPr>
          <w:rFonts w:ascii="Arial" w:hAnsi="Arial" w:cs="Arial"/>
          <w:b/>
        </w:rPr>
        <w:fldChar w:fldCharType="end"/>
      </w:r>
    </w:p>
    <w:p w14:paraId="42ACEB76" w14:textId="77777777" w:rsidR="00EE487D" w:rsidRDefault="00EE487D" w:rsidP="00EE487D">
      <w:pPr>
        <w:jc w:val="right"/>
        <w:rPr>
          <w:rFonts w:ascii="Arial" w:hAnsi="Arial" w:cs="Arial"/>
          <w:b/>
        </w:rPr>
      </w:pPr>
    </w:p>
    <w:tbl>
      <w:tblPr>
        <w:tblW w:w="0" w:type="auto"/>
        <w:tblBorders>
          <w:bottom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2"/>
        <w:gridCol w:w="7780"/>
      </w:tblGrid>
      <w:tr w:rsidR="00EE487D" w:rsidRPr="0037787F" w14:paraId="6F192B44" w14:textId="77777777" w:rsidTr="0020266D">
        <w:tc>
          <w:tcPr>
            <w:tcW w:w="1852" w:type="dxa"/>
            <w:tcBorders>
              <w:bottom w:val="nil"/>
            </w:tcBorders>
            <w:vAlign w:val="bottom"/>
          </w:tcPr>
          <w:p w14:paraId="7ED1EA40" w14:textId="77777777" w:rsidR="00EE487D" w:rsidRPr="00F5608D" w:rsidRDefault="00EE487D" w:rsidP="00F1413C">
            <w:pPr>
              <w:rPr>
                <w:rFonts w:ascii="Europa-Regular" w:hAnsi="Europa-Regular" w:cs="Arial"/>
                <w:color w:val="4A442A" w:themeColor="background2" w:themeShade="40"/>
                <w:sz w:val="18"/>
              </w:rPr>
            </w:pPr>
            <w:r w:rsidRPr="00F5608D">
              <w:rPr>
                <w:rFonts w:ascii="Europa-Regular" w:hAnsi="Europa-Regular" w:cs="Arial"/>
                <w:color w:val="4A442A" w:themeColor="background2" w:themeShade="40"/>
                <w:sz w:val="18"/>
              </w:rPr>
              <w:t>INVOICE NO</w:t>
            </w:r>
          </w:p>
        </w:tc>
        <w:tc>
          <w:tcPr>
            <w:tcW w:w="7780" w:type="dxa"/>
            <w:tcBorders>
              <w:bottom w:val="nil"/>
            </w:tcBorders>
            <w:vAlign w:val="center"/>
          </w:tcPr>
          <w:p w14:paraId="56149807" w14:textId="20E1E748" w:rsidR="00EE487D" w:rsidRPr="0037787F" w:rsidRDefault="00D124E5" w:rsidP="00F1413C">
            <w:pPr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</w:rPr>
              <w:t>I</w:t>
            </w:r>
            <w:r w:rsidRPr="00D124E5">
              <w:rPr>
                <w:rFonts w:ascii="Arial" w:eastAsia="Times New Roman" w:hAnsi="Arial"/>
                <w:color w:val="000000"/>
                <w:sz w:val="20"/>
                <w:szCs w:val="20"/>
              </w:rPr>
              <w:t>202510035IIL</w:t>
            </w:r>
          </w:p>
        </w:tc>
      </w:tr>
      <w:tr w:rsidR="00EE487D" w:rsidRPr="0037787F" w14:paraId="7B790621" w14:textId="77777777" w:rsidTr="0020266D">
        <w:tc>
          <w:tcPr>
            <w:tcW w:w="1852" w:type="dxa"/>
            <w:tcBorders>
              <w:bottom w:val="nil"/>
            </w:tcBorders>
            <w:vAlign w:val="bottom"/>
          </w:tcPr>
          <w:p w14:paraId="339DD108" w14:textId="66A6721C" w:rsidR="00EE487D" w:rsidRPr="00F5608D" w:rsidRDefault="00321176" w:rsidP="00F1413C">
            <w:pPr>
              <w:rPr>
                <w:rFonts w:ascii="Europa-Regular" w:hAnsi="Europa-Regular" w:cs="Arial"/>
                <w:color w:val="4A442A" w:themeColor="background2" w:themeShade="40"/>
                <w:sz w:val="18"/>
              </w:rPr>
            </w:pPr>
            <w:r w:rsidRPr="00F5608D">
              <w:rPr>
                <w:rFonts w:ascii="Europa-Regular" w:hAnsi="Europa-Regular" w:cs="Arial"/>
                <w:color w:val="4A442A" w:themeColor="background2" w:themeShade="40"/>
                <w:sz w:val="18"/>
              </w:rPr>
              <w:t>YOUR P.O. NO</w:t>
            </w:r>
          </w:p>
        </w:tc>
        <w:tc>
          <w:tcPr>
            <w:tcW w:w="7780" w:type="dxa"/>
            <w:tcBorders>
              <w:top w:val="nil"/>
              <w:bottom w:val="nil"/>
            </w:tcBorders>
            <w:vAlign w:val="center"/>
          </w:tcPr>
          <w:p w14:paraId="4868E72A" w14:textId="4908CF69" w:rsidR="00EE487D" w:rsidRPr="0037787F" w:rsidRDefault="00EE487D" w:rsidP="00F1413C">
            <w:pPr>
              <w:rPr>
                <w:rFonts w:ascii="Arial" w:hAnsi="Arial" w:cs="Arial"/>
                <w:sz w:val="20"/>
              </w:rPr>
            </w:pPr>
          </w:p>
        </w:tc>
      </w:tr>
      <w:tr w:rsidR="00321176" w:rsidRPr="0037787F" w14:paraId="2CE559DC" w14:textId="77777777" w:rsidTr="0020266D">
        <w:tc>
          <w:tcPr>
            <w:tcW w:w="1852" w:type="dxa"/>
            <w:tcBorders>
              <w:bottom w:val="nil"/>
            </w:tcBorders>
            <w:vAlign w:val="bottom"/>
          </w:tcPr>
          <w:p w14:paraId="45020740" w14:textId="77777777" w:rsidR="00321176" w:rsidRPr="00F5608D" w:rsidRDefault="00321176" w:rsidP="00F1413C">
            <w:pPr>
              <w:rPr>
                <w:rFonts w:ascii="Europa-Regular" w:hAnsi="Europa-Regular" w:cs="Arial"/>
                <w:color w:val="4A442A" w:themeColor="background2" w:themeShade="40"/>
                <w:sz w:val="18"/>
              </w:rPr>
            </w:pPr>
          </w:p>
        </w:tc>
        <w:tc>
          <w:tcPr>
            <w:tcW w:w="7780" w:type="dxa"/>
            <w:tcBorders>
              <w:top w:val="nil"/>
              <w:bottom w:val="nil"/>
            </w:tcBorders>
            <w:vAlign w:val="center"/>
          </w:tcPr>
          <w:p w14:paraId="79DCF664" w14:textId="77777777" w:rsidR="00321176" w:rsidRPr="0037787F" w:rsidRDefault="00321176" w:rsidP="00F1413C">
            <w:pPr>
              <w:rPr>
                <w:rFonts w:ascii="Arial" w:hAnsi="Arial" w:cs="Arial"/>
                <w:sz w:val="20"/>
              </w:rPr>
            </w:pPr>
          </w:p>
        </w:tc>
      </w:tr>
      <w:tr w:rsidR="00087A6D" w:rsidRPr="0037787F" w14:paraId="0E164912" w14:textId="77777777" w:rsidTr="00803271">
        <w:tc>
          <w:tcPr>
            <w:tcW w:w="1852" w:type="dxa"/>
            <w:tcBorders>
              <w:top w:val="nil"/>
            </w:tcBorders>
            <w:vAlign w:val="bottom"/>
          </w:tcPr>
          <w:p w14:paraId="6CED11F4" w14:textId="77777777" w:rsidR="00087A6D" w:rsidRPr="0081002E" w:rsidRDefault="00087A6D" w:rsidP="00087A6D">
            <w:pPr>
              <w:rPr>
                <w:rFonts w:ascii="Europa-Regular" w:hAnsi="Europa-Regular" w:cs="Arial"/>
                <w:color w:val="4A442A" w:themeColor="background2" w:themeShade="40"/>
                <w:sz w:val="18"/>
              </w:rPr>
            </w:pPr>
            <w:r w:rsidRPr="0081002E">
              <w:rPr>
                <w:rFonts w:ascii="Europa-Regular" w:hAnsi="Europa-Regular" w:cs="Arial"/>
                <w:color w:val="4A442A" w:themeColor="background2" w:themeShade="40"/>
                <w:sz w:val="18"/>
              </w:rPr>
              <w:t>COMPANY</w:t>
            </w:r>
          </w:p>
        </w:tc>
        <w:tc>
          <w:tcPr>
            <w:tcW w:w="7780" w:type="dxa"/>
            <w:tcBorders>
              <w:top w:val="nil"/>
              <w:bottom w:val="nil"/>
            </w:tcBorders>
          </w:tcPr>
          <w:p w14:paraId="5DD6A21E" w14:textId="48C3F477" w:rsidR="00087A6D" w:rsidRPr="0083793C" w:rsidRDefault="0083793C" w:rsidP="00087A6D">
            <w:pPr>
              <w:rPr>
                <w:rFonts w:ascii="Arial" w:hAnsi="Arial" w:cs="Arial"/>
                <w:b/>
                <w:sz w:val="28"/>
              </w:rPr>
            </w:pPr>
            <w:r w:rsidRPr="0083793C">
              <w:rPr>
                <w:rFonts w:ascii="Arial" w:hAnsi="Arial" w:cs="Arial"/>
                <w:b/>
                <w:sz w:val="28"/>
              </w:rPr>
              <w:t>IIL Asia Pte Ltd</w:t>
            </w:r>
          </w:p>
        </w:tc>
      </w:tr>
      <w:tr w:rsidR="00087A6D" w:rsidRPr="0037787F" w14:paraId="78DC3DB6" w14:textId="77777777" w:rsidTr="00803271">
        <w:trPr>
          <w:trHeight w:val="256"/>
        </w:trPr>
        <w:tc>
          <w:tcPr>
            <w:tcW w:w="1852" w:type="dxa"/>
            <w:vAlign w:val="bottom"/>
          </w:tcPr>
          <w:p w14:paraId="07FDE7CC" w14:textId="77777777" w:rsidR="00087A6D" w:rsidRPr="0081002E" w:rsidRDefault="00087A6D" w:rsidP="00087A6D">
            <w:pPr>
              <w:rPr>
                <w:rFonts w:ascii="Europa-Regular" w:hAnsi="Europa-Regular" w:cs="Arial"/>
                <w:color w:val="4A442A" w:themeColor="background2" w:themeShade="40"/>
                <w:sz w:val="18"/>
              </w:rPr>
            </w:pPr>
            <w:r w:rsidRPr="0081002E">
              <w:rPr>
                <w:rFonts w:ascii="Europa-Regular" w:hAnsi="Europa-Regular" w:cs="Arial"/>
                <w:color w:val="4A442A" w:themeColor="background2" w:themeShade="40"/>
                <w:sz w:val="18"/>
              </w:rPr>
              <w:t>CONTACT PERSON</w:t>
            </w:r>
          </w:p>
        </w:tc>
        <w:tc>
          <w:tcPr>
            <w:tcW w:w="7780" w:type="dxa"/>
            <w:tcBorders>
              <w:top w:val="nil"/>
            </w:tcBorders>
          </w:tcPr>
          <w:p w14:paraId="32B22FB0" w14:textId="7A9ADCA5" w:rsidR="00087A6D" w:rsidRPr="00B60F61" w:rsidRDefault="0083793C" w:rsidP="00087A6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Ms. </w:t>
            </w:r>
            <w:r w:rsidRPr="0083793C">
              <w:rPr>
                <w:rFonts w:ascii="Arial" w:hAnsi="Arial" w:cs="Arial"/>
                <w:sz w:val="20"/>
              </w:rPr>
              <w:t xml:space="preserve">Cathryn Chee </w:t>
            </w:r>
          </w:p>
        </w:tc>
      </w:tr>
      <w:tr w:rsidR="00087A6D" w:rsidRPr="0037787F" w14:paraId="53931A9A" w14:textId="77777777" w:rsidTr="0020266D">
        <w:tc>
          <w:tcPr>
            <w:tcW w:w="1852" w:type="dxa"/>
            <w:tcBorders>
              <w:bottom w:val="nil"/>
            </w:tcBorders>
          </w:tcPr>
          <w:p w14:paraId="343879F6" w14:textId="77777777" w:rsidR="00087A6D" w:rsidRPr="0081002E" w:rsidRDefault="00087A6D" w:rsidP="00087A6D">
            <w:pPr>
              <w:rPr>
                <w:rFonts w:ascii="Europa-Regular" w:hAnsi="Europa-Regular" w:cs="Arial"/>
                <w:color w:val="4A442A" w:themeColor="background2" w:themeShade="40"/>
                <w:sz w:val="18"/>
              </w:rPr>
            </w:pPr>
            <w:r w:rsidRPr="0081002E">
              <w:rPr>
                <w:rFonts w:ascii="Europa-Regular" w:hAnsi="Europa-Regular" w:cs="Arial"/>
                <w:color w:val="4A442A" w:themeColor="background2" w:themeShade="40"/>
                <w:sz w:val="18"/>
              </w:rPr>
              <w:t>ADDRESS</w:t>
            </w:r>
          </w:p>
        </w:tc>
        <w:tc>
          <w:tcPr>
            <w:tcW w:w="7780" w:type="dxa"/>
            <w:tcBorders>
              <w:bottom w:val="nil"/>
            </w:tcBorders>
            <w:vAlign w:val="center"/>
          </w:tcPr>
          <w:p w14:paraId="75AB9C2B" w14:textId="3E2E7211" w:rsidR="00087A6D" w:rsidRPr="0083793C" w:rsidRDefault="0083793C" w:rsidP="00087A6D">
            <w:pPr>
              <w:rPr>
                <w:rFonts w:ascii="Arial" w:hAnsi="Arial" w:cs="Arial"/>
                <w:sz w:val="20"/>
                <w:szCs w:val="20"/>
              </w:rPr>
            </w:pPr>
            <w:r w:rsidRPr="0083793C">
              <w:rPr>
                <w:rFonts w:ascii="Arial" w:hAnsi="Arial" w:cs="Arial"/>
                <w:sz w:val="20"/>
                <w:szCs w:val="20"/>
              </w:rPr>
              <w:t>9 Raffles Place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3793C">
              <w:rPr>
                <w:rFonts w:ascii="Arial" w:hAnsi="Arial" w:cs="Arial"/>
                <w:sz w:val="20"/>
                <w:szCs w:val="20"/>
              </w:rPr>
              <w:t>#09-01 Republic Plaza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3793C">
              <w:rPr>
                <w:rFonts w:ascii="Arial" w:hAnsi="Arial" w:cs="Arial"/>
                <w:sz w:val="20"/>
                <w:szCs w:val="20"/>
              </w:rPr>
              <w:t>Singapore 048619</w:t>
            </w:r>
          </w:p>
        </w:tc>
      </w:tr>
      <w:tr w:rsidR="00087A6D" w:rsidRPr="0037787F" w14:paraId="52713000" w14:textId="77777777" w:rsidTr="0020266D">
        <w:trPr>
          <w:trHeight w:val="214"/>
        </w:trPr>
        <w:tc>
          <w:tcPr>
            <w:tcW w:w="1852" w:type="dxa"/>
            <w:tcBorders>
              <w:bottom w:val="nil"/>
            </w:tcBorders>
            <w:vAlign w:val="bottom"/>
          </w:tcPr>
          <w:p w14:paraId="4D705EE2" w14:textId="77777777" w:rsidR="00087A6D" w:rsidRPr="0081002E" w:rsidRDefault="00087A6D" w:rsidP="00087A6D">
            <w:pPr>
              <w:rPr>
                <w:rFonts w:ascii="Europa-Regular" w:hAnsi="Europa-Regular" w:cs="Arial"/>
                <w:color w:val="4A442A" w:themeColor="background2" w:themeShade="40"/>
                <w:sz w:val="18"/>
              </w:rPr>
            </w:pPr>
            <w:r w:rsidRPr="0081002E">
              <w:rPr>
                <w:rFonts w:ascii="Europa-Regular" w:hAnsi="Europa-Regular" w:cs="Arial"/>
                <w:color w:val="4A442A" w:themeColor="background2" w:themeShade="40"/>
                <w:sz w:val="18"/>
              </w:rPr>
              <w:t>CONTACT INFO</w:t>
            </w:r>
          </w:p>
        </w:tc>
        <w:tc>
          <w:tcPr>
            <w:tcW w:w="7780" w:type="dxa"/>
            <w:tcBorders>
              <w:bottom w:val="nil"/>
            </w:tcBorders>
            <w:vAlign w:val="center"/>
          </w:tcPr>
          <w:p w14:paraId="6AF4F53E" w14:textId="73716440" w:rsidR="00087A6D" w:rsidRPr="00B85F1C" w:rsidRDefault="0083793C" w:rsidP="00087A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83793C">
              <w:rPr>
                <w:rFonts w:ascii="Arial" w:hAnsi="Arial" w:cs="Arial"/>
                <w:sz w:val="20"/>
                <w:szCs w:val="20"/>
              </w:rPr>
              <w:t>Cathryn.Chee@iil.com</w:t>
            </w:r>
          </w:p>
        </w:tc>
      </w:tr>
    </w:tbl>
    <w:p w14:paraId="5B4B602B" w14:textId="538CCA82" w:rsidR="00624ED6" w:rsidRDefault="00624ED6"/>
    <w:tbl>
      <w:tblPr>
        <w:tblW w:w="1031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708"/>
        <w:gridCol w:w="5812"/>
        <w:gridCol w:w="1559"/>
        <w:gridCol w:w="1701"/>
      </w:tblGrid>
      <w:tr w:rsidR="00A323AA" w:rsidRPr="000B273C" w14:paraId="1C54E52D" w14:textId="77777777" w:rsidTr="00722E39">
        <w:tc>
          <w:tcPr>
            <w:tcW w:w="534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6AFB99A7" w14:textId="77777777" w:rsidR="00A323AA" w:rsidRPr="00F5608D" w:rsidRDefault="00A323AA" w:rsidP="00722E39">
            <w:pPr>
              <w:jc w:val="center"/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</w:pPr>
            <w:r w:rsidRPr="00F5608D"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  <w:t>NO</w:t>
            </w:r>
          </w:p>
        </w:tc>
        <w:tc>
          <w:tcPr>
            <w:tcW w:w="708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51429D4B" w14:textId="77777777" w:rsidR="00A323AA" w:rsidRPr="00F5608D" w:rsidRDefault="00A323AA" w:rsidP="00722E39">
            <w:pPr>
              <w:jc w:val="center"/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</w:pPr>
            <w:r w:rsidRPr="00F5608D"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  <w:t>QTY</w:t>
            </w:r>
          </w:p>
        </w:tc>
        <w:tc>
          <w:tcPr>
            <w:tcW w:w="5812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03992961" w14:textId="77777777" w:rsidR="00A323AA" w:rsidRPr="00F5608D" w:rsidRDefault="00A323AA" w:rsidP="00722E39">
            <w:pPr>
              <w:jc w:val="center"/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</w:pPr>
            <w:r w:rsidRPr="00F5608D"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  <w:t>DESCRIPTION</w:t>
            </w:r>
          </w:p>
        </w:tc>
        <w:tc>
          <w:tcPr>
            <w:tcW w:w="1559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25D52DA1" w14:textId="77777777" w:rsidR="00A323AA" w:rsidRPr="00F5608D" w:rsidRDefault="00A323AA" w:rsidP="00722E39">
            <w:pPr>
              <w:jc w:val="center"/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</w:pPr>
            <w:r w:rsidRPr="00F5608D"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  <w:t>UNIT PRICE</w:t>
            </w:r>
          </w:p>
        </w:tc>
        <w:tc>
          <w:tcPr>
            <w:tcW w:w="1701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7E444696" w14:textId="77777777" w:rsidR="00A323AA" w:rsidRPr="00F5608D" w:rsidRDefault="00A323AA" w:rsidP="00722E39">
            <w:pPr>
              <w:jc w:val="center"/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</w:pPr>
            <w:r w:rsidRPr="00F5608D"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  <w:t>TOTAL PRICE</w:t>
            </w:r>
          </w:p>
        </w:tc>
      </w:tr>
      <w:tr w:rsidR="00A323AA" w:rsidRPr="000B273C" w14:paraId="1771BAC7" w14:textId="77777777" w:rsidTr="0083793C">
        <w:trPr>
          <w:trHeight w:val="625"/>
        </w:trPr>
        <w:tc>
          <w:tcPr>
            <w:tcW w:w="534" w:type="dxa"/>
            <w:tcBorders>
              <w:top w:val="double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</w:tcPr>
          <w:p w14:paraId="7FE8AC69" w14:textId="77777777" w:rsidR="00A323AA" w:rsidRPr="00153E4E" w:rsidRDefault="00A323AA" w:rsidP="00722E3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53E4E">
              <w:rPr>
                <w:rFonts w:ascii="Arial" w:hAnsi="Arial" w:cs="Arial"/>
                <w:sz w:val="21"/>
                <w:szCs w:val="21"/>
              </w:rPr>
              <w:t>01</w:t>
            </w:r>
          </w:p>
        </w:tc>
        <w:tc>
          <w:tcPr>
            <w:tcW w:w="708" w:type="dxa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C2B39C6" w14:textId="38A0A5C1" w:rsidR="00A323AA" w:rsidRPr="00153E4E" w:rsidRDefault="00A323AA" w:rsidP="00722E3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53E4E">
              <w:rPr>
                <w:rFonts w:ascii="Arial" w:hAnsi="Arial" w:cs="Arial"/>
                <w:sz w:val="21"/>
                <w:szCs w:val="21"/>
              </w:rPr>
              <w:t>0</w:t>
            </w:r>
            <w:r w:rsidR="00D124E5">
              <w:rPr>
                <w:rFonts w:ascii="Arial" w:hAnsi="Arial" w:cs="Arial"/>
                <w:sz w:val="21"/>
                <w:szCs w:val="21"/>
              </w:rPr>
              <w:t>1</w:t>
            </w:r>
          </w:p>
        </w:tc>
        <w:tc>
          <w:tcPr>
            <w:tcW w:w="5812" w:type="dxa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541DB2" w14:textId="55B34608" w:rsidR="009D3736" w:rsidRPr="009D3736" w:rsidRDefault="00D124E5" w:rsidP="00722E39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Development of course materials for</w:t>
            </w:r>
            <w:r w:rsidR="0083793C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2 full day workshop for UOB Bank - </w:t>
            </w:r>
            <w:r w:rsidR="0083793C" w:rsidRPr="0083793C">
              <w:rPr>
                <w:rFonts w:ascii="Arial" w:hAnsi="Arial" w:cs="Arial"/>
                <w:b/>
                <w:bCs/>
                <w:sz w:val="21"/>
                <w:szCs w:val="21"/>
              </w:rPr>
              <w:t>Python for HR Automation in</w:t>
            </w:r>
            <w:r w:rsidR="0083793C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r w:rsidR="0083793C" w:rsidRPr="0083793C">
              <w:rPr>
                <w:rFonts w:ascii="Arial" w:hAnsi="Arial" w:cs="Arial"/>
                <w:b/>
                <w:bCs/>
                <w:sz w:val="21"/>
                <w:szCs w:val="21"/>
              </w:rPr>
              <w:t>Microsoft 365 with Copilot</w:t>
            </w:r>
          </w:p>
        </w:tc>
        <w:tc>
          <w:tcPr>
            <w:tcW w:w="1559" w:type="dxa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3041B6A" w14:textId="151D3564" w:rsidR="00A323AA" w:rsidRPr="00153E4E" w:rsidRDefault="002E7941" w:rsidP="00722E3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</w:t>
            </w:r>
            <w:r w:rsidR="00DF5C1D" w:rsidRPr="00467E22">
              <w:rPr>
                <w:rFonts w:ascii="Arial" w:hAnsi="Arial" w:cs="Arial"/>
                <w:sz w:val="21"/>
                <w:szCs w:val="21"/>
              </w:rPr>
              <w:t>$</w:t>
            </w:r>
            <w:r>
              <w:rPr>
                <w:rFonts w:ascii="Arial" w:hAnsi="Arial" w:cs="Arial"/>
                <w:sz w:val="21"/>
                <w:szCs w:val="21"/>
              </w:rPr>
              <w:t xml:space="preserve"> 1</w:t>
            </w:r>
            <w:r w:rsidR="009A16C2">
              <w:rPr>
                <w:rFonts w:ascii="Arial" w:hAnsi="Arial" w:cs="Arial"/>
                <w:sz w:val="21"/>
                <w:szCs w:val="21"/>
              </w:rPr>
              <w:t>,</w:t>
            </w:r>
            <w:r w:rsidR="00D124E5">
              <w:rPr>
                <w:rFonts w:ascii="Arial" w:hAnsi="Arial" w:cs="Arial"/>
                <w:sz w:val="21"/>
                <w:szCs w:val="21"/>
              </w:rPr>
              <w:t>0</w:t>
            </w:r>
            <w:r w:rsidR="009A16C2">
              <w:rPr>
                <w:rFonts w:ascii="Arial" w:hAnsi="Arial" w:cs="Arial"/>
                <w:sz w:val="21"/>
                <w:szCs w:val="21"/>
              </w:rPr>
              <w:t>00</w:t>
            </w:r>
            <w:r w:rsidR="00DF5C1D" w:rsidRPr="00467E22">
              <w:rPr>
                <w:rFonts w:ascii="Arial" w:hAnsi="Arial" w:cs="Arial"/>
                <w:sz w:val="21"/>
                <w:szCs w:val="21"/>
              </w:rPr>
              <w:t>.00</w:t>
            </w:r>
          </w:p>
        </w:tc>
        <w:tc>
          <w:tcPr>
            <w:tcW w:w="1701" w:type="dxa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5F9CA4F9" w14:textId="11CE56B8" w:rsidR="00A323AA" w:rsidRPr="00153E4E" w:rsidRDefault="002E7941" w:rsidP="00722E3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</w:t>
            </w:r>
            <w:r w:rsidRPr="00467E22">
              <w:rPr>
                <w:rFonts w:ascii="Arial" w:hAnsi="Arial" w:cs="Arial"/>
                <w:sz w:val="21"/>
                <w:szCs w:val="21"/>
              </w:rPr>
              <w:t>$</w:t>
            </w:r>
            <w:r>
              <w:rPr>
                <w:rFonts w:ascii="Arial" w:hAnsi="Arial" w:cs="Arial"/>
                <w:sz w:val="21"/>
                <w:szCs w:val="21"/>
              </w:rPr>
              <w:t xml:space="preserve"> 1,000</w:t>
            </w:r>
            <w:r w:rsidRPr="00467E22">
              <w:rPr>
                <w:rFonts w:ascii="Arial" w:hAnsi="Arial" w:cs="Arial"/>
                <w:sz w:val="21"/>
                <w:szCs w:val="21"/>
              </w:rPr>
              <w:t>.00</w:t>
            </w:r>
          </w:p>
        </w:tc>
      </w:tr>
      <w:tr w:rsidR="0083793C" w:rsidRPr="000B273C" w14:paraId="77AF3179" w14:textId="77777777" w:rsidTr="00D124E5">
        <w:trPr>
          <w:trHeight w:val="350"/>
        </w:trPr>
        <w:tc>
          <w:tcPr>
            <w:tcW w:w="534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</w:tcPr>
          <w:p w14:paraId="68DAEEB9" w14:textId="27A5294D" w:rsidR="0083793C" w:rsidRPr="00153E4E" w:rsidRDefault="0083793C" w:rsidP="00D124E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052239" w14:textId="6C1CCB03" w:rsidR="0083793C" w:rsidRPr="00153E4E" w:rsidRDefault="0083793C" w:rsidP="00D124E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8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9FEB795" w14:textId="43495850" w:rsidR="0083793C" w:rsidRDefault="0083793C" w:rsidP="0083793C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BD57E90" w14:textId="6FCDBC04" w:rsidR="0083793C" w:rsidRPr="00467E22" w:rsidRDefault="0083793C" w:rsidP="00D124E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18650CF7" w14:textId="42B2E62E" w:rsidR="0083793C" w:rsidRPr="00467E22" w:rsidRDefault="0083793C" w:rsidP="00D124E5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3793C" w:rsidRPr="000B273C" w14:paraId="06B72514" w14:textId="77777777" w:rsidTr="00722E39">
        <w:tc>
          <w:tcPr>
            <w:tcW w:w="534" w:type="dxa"/>
            <w:tcBorders>
              <w:top w:val="dotted" w:sz="4" w:space="0" w:color="auto"/>
              <w:left w:val="nil"/>
              <w:bottom w:val="double" w:sz="4" w:space="0" w:color="auto"/>
              <w:right w:val="dotted" w:sz="4" w:space="0" w:color="auto"/>
            </w:tcBorders>
            <w:vAlign w:val="center"/>
          </w:tcPr>
          <w:p w14:paraId="25909E3C" w14:textId="77777777" w:rsidR="0083793C" w:rsidRPr="009E2B96" w:rsidRDefault="0083793C" w:rsidP="0083793C">
            <w:pPr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708" w:type="dxa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vAlign w:val="center"/>
          </w:tcPr>
          <w:p w14:paraId="3813352B" w14:textId="77777777" w:rsidR="0083793C" w:rsidRPr="009E2B96" w:rsidRDefault="0083793C" w:rsidP="0083793C">
            <w:pPr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5812" w:type="dxa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vAlign w:val="center"/>
          </w:tcPr>
          <w:p w14:paraId="53EB9680" w14:textId="77777777" w:rsidR="0083793C" w:rsidRPr="009E2B96" w:rsidRDefault="0083793C" w:rsidP="0083793C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vAlign w:val="center"/>
          </w:tcPr>
          <w:p w14:paraId="0FF98B36" w14:textId="77777777" w:rsidR="0083793C" w:rsidRPr="009E2B96" w:rsidRDefault="0083793C" w:rsidP="0083793C">
            <w:pPr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  <w:vAlign w:val="center"/>
          </w:tcPr>
          <w:p w14:paraId="735E60DE" w14:textId="77777777" w:rsidR="0083793C" w:rsidRPr="009E2B96" w:rsidRDefault="0083793C" w:rsidP="0083793C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83793C" w:rsidRPr="000B273C" w14:paraId="0AAB0840" w14:textId="77777777" w:rsidTr="00722E39">
        <w:tc>
          <w:tcPr>
            <w:tcW w:w="8613" w:type="dxa"/>
            <w:gridSpan w:val="4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B1630A1" w14:textId="77777777" w:rsidR="0083793C" w:rsidRPr="00F5608D" w:rsidRDefault="0083793C" w:rsidP="0083793C">
            <w:pPr>
              <w:jc w:val="right"/>
              <w:rPr>
                <w:rFonts w:ascii="Europa-Bold" w:hAnsi="Europa-Bold"/>
                <w:color w:val="262626" w:themeColor="text1" w:themeTint="D9"/>
                <w:sz w:val="20"/>
              </w:rPr>
            </w:pPr>
            <w:r w:rsidRPr="00F5608D">
              <w:rPr>
                <w:rFonts w:ascii="Europa-Bold" w:hAnsi="Europa-Bold"/>
                <w:color w:val="262626" w:themeColor="text1" w:themeTint="D9"/>
                <w:sz w:val="20"/>
              </w:rPr>
              <w:t>SUBTOTAL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D546B73" w14:textId="6F335D39" w:rsidR="0083793C" w:rsidRPr="00EE487D" w:rsidRDefault="002E7941" w:rsidP="008379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1"/>
                <w:szCs w:val="21"/>
              </w:rPr>
              <w:t>S</w:t>
            </w:r>
            <w:r w:rsidRPr="00467E22">
              <w:rPr>
                <w:rFonts w:ascii="Arial" w:hAnsi="Arial" w:cs="Arial"/>
                <w:sz w:val="21"/>
                <w:szCs w:val="21"/>
              </w:rPr>
              <w:t>$</w:t>
            </w:r>
            <w:r>
              <w:rPr>
                <w:rFonts w:ascii="Arial" w:hAnsi="Arial" w:cs="Arial"/>
                <w:sz w:val="21"/>
                <w:szCs w:val="21"/>
              </w:rPr>
              <w:t xml:space="preserve"> 1,000</w:t>
            </w:r>
            <w:r w:rsidRPr="00467E22">
              <w:rPr>
                <w:rFonts w:ascii="Arial" w:hAnsi="Arial" w:cs="Arial"/>
                <w:sz w:val="21"/>
                <w:szCs w:val="21"/>
              </w:rPr>
              <w:t>.00</w:t>
            </w:r>
          </w:p>
        </w:tc>
      </w:tr>
      <w:tr w:rsidR="0083793C" w:rsidRPr="000B273C" w14:paraId="00F387D1" w14:textId="77777777" w:rsidTr="00722E39">
        <w:tc>
          <w:tcPr>
            <w:tcW w:w="861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5E68412F" w14:textId="77777777" w:rsidR="0083793C" w:rsidRPr="00F5608D" w:rsidRDefault="0083793C" w:rsidP="0083793C">
            <w:pPr>
              <w:spacing w:before="120"/>
              <w:jc w:val="right"/>
              <w:rPr>
                <w:rFonts w:ascii="Europa-Bold" w:hAnsi="Europa-Bold"/>
                <w:color w:val="262626" w:themeColor="text1" w:themeTint="D9"/>
                <w:sz w:val="20"/>
              </w:rPr>
            </w:pPr>
            <w:r w:rsidRPr="00F5608D">
              <w:rPr>
                <w:rFonts w:ascii="Europa-Bold" w:hAnsi="Europa-Bold"/>
                <w:color w:val="262626" w:themeColor="text1" w:themeTint="D9"/>
                <w:sz w:val="20"/>
              </w:rPr>
              <w:t>MISCELLANEOUS</w:t>
            </w:r>
          </w:p>
        </w:tc>
        <w:tc>
          <w:tcPr>
            <w:tcW w:w="1701" w:type="dxa"/>
            <w:tcBorders>
              <w:bottom w:val="single" w:sz="2" w:space="0" w:color="auto"/>
              <w:right w:val="single" w:sz="4" w:space="0" w:color="auto"/>
            </w:tcBorders>
            <w:vAlign w:val="center"/>
          </w:tcPr>
          <w:p w14:paraId="6099A248" w14:textId="77777777" w:rsidR="0083793C" w:rsidRPr="00EE487D" w:rsidRDefault="0083793C" w:rsidP="0083793C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793C" w:rsidRPr="000B273C" w14:paraId="1297FFA6" w14:textId="77777777" w:rsidTr="00722E39">
        <w:trPr>
          <w:trHeight w:val="305"/>
        </w:trPr>
        <w:tc>
          <w:tcPr>
            <w:tcW w:w="8613" w:type="dxa"/>
            <w:gridSpan w:val="4"/>
            <w:tcBorders>
              <w:top w:val="nil"/>
              <w:left w:val="nil"/>
              <w:bottom w:val="nil"/>
            </w:tcBorders>
          </w:tcPr>
          <w:p w14:paraId="19AE005F" w14:textId="10DC3B7D" w:rsidR="0083793C" w:rsidRPr="00F5608D" w:rsidRDefault="0083793C" w:rsidP="0083793C">
            <w:pPr>
              <w:spacing w:before="180"/>
              <w:jc w:val="right"/>
              <w:rPr>
                <w:rFonts w:ascii="Europa-Bold" w:hAnsi="Europa-Bold"/>
                <w:color w:val="262626" w:themeColor="text1" w:themeTint="D9"/>
              </w:rPr>
            </w:pPr>
            <w:r w:rsidRPr="00F5608D">
              <w:rPr>
                <w:rFonts w:ascii="Europa-Bold" w:hAnsi="Europa-Bold"/>
                <w:color w:val="262626" w:themeColor="text1" w:themeTint="D9"/>
              </w:rPr>
              <w:t>AMOUNT DUE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4350ECC4" w14:textId="3CDBB2C4" w:rsidR="0083793C" w:rsidRPr="009E2B96" w:rsidRDefault="002E7941" w:rsidP="002E7941">
            <w:pPr>
              <w:spacing w:before="180"/>
              <w:jc w:val="center"/>
              <w:rPr>
                <w:rFonts w:ascii="Arial" w:hAnsi="Arial" w:cs="Arial"/>
                <w:b/>
              </w:rPr>
            </w:pPr>
            <w:r w:rsidRPr="002E7941">
              <w:rPr>
                <w:rFonts w:ascii="Arial" w:hAnsi="Arial" w:cs="Arial"/>
                <w:b/>
                <w:szCs w:val="20"/>
              </w:rPr>
              <w:t>S$ 1,000.00</w:t>
            </w:r>
          </w:p>
        </w:tc>
      </w:tr>
    </w:tbl>
    <w:p w14:paraId="75B5283C" w14:textId="712A985A" w:rsidR="00EE487D" w:rsidRDefault="00EE487D"/>
    <w:p w14:paraId="598BD1CC" w14:textId="58401351" w:rsidR="00EE487D" w:rsidRDefault="00EE487D"/>
    <w:p w14:paraId="67D90963" w14:textId="77777777" w:rsidR="009A16C2" w:rsidRDefault="009A16C2"/>
    <w:p w14:paraId="11F2B2F1" w14:textId="77777777" w:rsidR="009A16C2" w:rsidRDefault="009A16C2"/>
    <w:p w14:paraId="50CCCA6D" w14:textId="77777777" w:rsidR="009A16C2" w:rsidRDefault="009A16C2"/>
    <w:p w14:paraId="22256148" w14:textId="77777777" w:rsidR="009A16C2" w:rsidRDefault="009A16C2"/>
    <w:p w14:paraId="3B984C51" w14:textId="77777777" w:rsidR="009A16C2" w:rsidRDefault="009A16C2"/>
    <w:p w14:paraId="193D224C" w14:textId="77777777" w:rsidR="009A16C2" w:rsidRDefault="009A16C2"/>
    <w:p w14:paraId="0107D674" w14:textId="7E5168F1" w:rsidR="009A16C2" w:rsidRDefault="009A16C2"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8E7F67" wp14:editId="4E0AAC66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1338580" cy="1045845"/>
                <wp:effectExtent l="25400" t="0" r="58420" b="20955"/>
                <wp:wrapNone/>
                <wp:docPr id="1" name="Freefor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1338580" cy="1045845"/>
                        </a:xfrm>
                        <a:custGeom>
                          <a:avLst/>
                          <a:gdLst>
                            <a:gd name="T0" fmla="+- 0 12298 12193"/>
                            <a:gd name="T1" fmla="*/ T0 w 3719"/>
                            <a:gd name="T2" fmla="+- 0 7660 6308"/>
                            <a:gd name="T3" fmla="*/ 7660 h 2905"/>
                            <a:gd name="T4" fmla="+- 0 12465 12193"/>
                            <a:gd name="T5" fmla="*/ T4 w 3719"/>
                            <a:gd name="T6" fmla="+- 0 6403 6308"/>
                            <a:gd name="T7" fmla="*/ 6403 h 2905"/>
                            <a:gd name="T8" fmla="+- 0 12811 12193"/>
                            <a:gd name="T9" fmla="*/ T8 w 3719"/>
                            <a:gd name="T10" fmla="+- 0 6811 6308"/>
                            <a:gd name="T11" fmla="*/ 6811 h 2905"/>
                            <a:gd name="T12" fmla="+- 0 12808 12193"/>
                            <a:gd name="T13" fmla="*/ T12 w 3719"/>
                            <a:gd name="T14" fmla="+- 0 9192 6308"/>
                            <a:gd name="T15" fmla="*/ 9192 h 2905"/>
                            <a:gd name="T16" fmla="+- 0 12539 12193"/>
                            <a:gd name="T17" fmla="*/ T16 w 3719"/>
                            <a:gd name="T18" fmla="+- 0 8204 6308"/>
                            <a:gd name="T19" fmla="*/ 8204 h 2905"/>
                            <a:gd name="T20" fmla="+- 0 12734 12193"/>
                            <a:gd name="T21" fmla="*/ T20 w 3719"/>
                            <a:gd name="T22" fmla="+- 0 8191 6308"/>
                            <a:gd name="T23" fmla="*/ 8191 h 2905"/>
                            <a:gd name="T24" fmla="+- 0 13163 12193"/>
                            <a:gd name="T25" fmla="*/ T24 w 3719"/>
                            <a:gd name="T26" fmla="+- 0 8924 6308"/>
                            <a:gd name="T27" fmla="*/ 8924 h 2905"/>
                            <a:gd name="T28" fmla="+- 0 13091 12193"/>
                            <a:gd name="T29" fmla="*/ T28 w 3719"/>
                            <a:gd name="T30" fmla="+- 0 7881 6308"/>
                            <a:gd name="T31" fmla="*/ 7881 h 2905"/>
                            <a:gd name="T32" fmla="+- 0 13365 12193"/>
                            <a:gd name="T33" fmla="*/ T32 w 3719"/>
                            <a:gd name="T34" fmla="+- 0 8531 6308"/>
                            <a:gd name="T35" fmla="*/ 8531 h 2905"/>
                            <a:gd name="T36" fmla="+- 0 13399 12193"/>
                            <a:gd name="T37" fmla="*/ T36 w 3719"/>
                            <a:gd name="T38" fmla="+- 0 8118 6308"/>
                            <a:gd name="T39" fmla="*/ 8118 h 2905"/>
                            <a:gd name="T40" fmla="+- 0 13542 12193"/>
                            <a:gd name="T41" fmla="*/ T40 w 3719"/>
                            <a:gd name="T42" fmla="+- 0 8462 6308"/>
                            <a:gd name="T43" fmla="*/ 8462 h 2905"/>
                            <a:gd name="T44" fmla="+- 0 13508 12193"/>
                            <a:gd name="T45" fmla="*/ T44 w 3719"/>
                            <a:gd name="T46" fmla="+- 0 7940 6308"/>
                            <a:gd name="T47" fmla="*/ 7940 h 2905"/>
                            <a:gd name="T48" fmla="+- 0 13660 12193"/>
                            <a:gd name="T49" fmla="*/ T48 w 3719"/>
                            <a:gd name="T50" fmla="+- 0 8347 6308"/>
                            <a:gd name="T51" fmla="*/ 8347 h 2905"/>
                            <a:gd name="T52" fmla="+- 0 13453 12193"/>
                            <a:gd name="T53" fmla="*/ T52 w 3719"/>
                            <a:gd name="T54" fmla="+- 0 7720 6308"/>
                            <a:gd name="T55" fmla="*/ 7720 h 2905"/>
                            <a:gd name="T56" fmla="+- 0 13649 12193"/>
                            <a:gd name="T57" fmla="*/ T56 w 3719"/>
                            <a:gd name="T58" fmla="+- 0 7773 6308"/>
                            <a:gd name="T59" fmla="*/ 7773 h 2905"/>
                            <a:gd name="T60" fmla="+- 0 13490 12193"/>
                            <a:gd name="T61" fmla="*/ T60 w 3719"/>
                            <a:gd name="T62" fmla="+- 0 6523 6308"/>
                            <a:gd name="T63" fmla="*/ 6523 h 2905"/>
                            <a:gd name="T64" fmla="+- 0 14250 12193"/>
                            <a:gd name="T65" fmla="*/ T64 w 3719"/>
                            <a:gd name="T66" fmla="+- 0 9146 6308"/>
                            <a:gd name="T67" fmla="*/ 9146 h 2905"/>
                            <a:gd name="T68" fmla="+- 0 14077 12193"/>
                            <a:gd name="T69" fmla="*/ T68 w 3719"/>
                            <a:gd name="T70" fmla="+- 0 9075 6308"/>
                            <a:gd name="T71" fmla="*/ 9075 h 2905"/>
                            <a:gd name="T72" fmla="+- 0 13690 12193"/>
                            <a:gd name="T73" fmla="*/ T72 w 3719"/>
                            <a:gd name="T74" fmla="+- 0 7786 6308"/>
                            <a:gd name="T75" fmla="*/ 7786 h 2905"/>
                            <a:gd name="T76" fmla="+- 0 14259 12193"/>
                            <a:gd name="T77" fmla="*/ T76 w 3719"/>
                            <a:gd name="T78" fmla="+- 0 8804 6308"/>
                            <a:gd name="T79" fmla="*/ 8804 h 2905"/>
                            <a:gd name="T80" fmla="+- 0 14311 12193"/>
                            <a:gd name="T81" fmla="*/ T80 w 3719"/>
                            <a:gd name="T82" fmla="+- 0 8717 6308"/>
                            <a:gd name="T83" fmla="*/ 8717 h 2905"/>
                            <a:gd name="T84" fmla="+- 0 14144 12193"/>
                            <a:gd name="T85" fmla="*/ T84 w 3719"/>
                            <a:gd name="T86" fmla="+- 0 7492 6308"/>
                            <a:gd name="T87" fmla="*/ 7492 h 2905"/>
                            <a:gd name="T88" fmla="+- 0 14325 12193"/>
                            <a:gd name="T89" fmla="*/ T88 w 3719"/>
                            <a:gd name="T90" fmla="+- 0 8160 6308"/>
                            <a:gd name="T91" fmla="*/ 8160 h 2905"/>
                            <a:gd name="T92" fmla="+- 0 14314 12193"/>
                            <a:gd name="T93" fmla="*/ T92 w 3719"/>
                            <a:gd name="T94" fmla="+- 0 8569 6308"/>
                            <a:gd name="T95" fmla="*/ 8569 h 2905"/>
                            <a:gd name="T96" fmla="+- 0 13910 12193"/>
                            <a:gd name="T97" fmla="*/ T96 w 3719"/>
                            <a:gd name="T98" fmla="+- 0 6611 6308"/>
                            <a:gd name="T99" fmla="*/ 6611 h 2905"/>
                            <a:gd name="T100" fmla="+- 0 14013 12193"/>
                            <a:gd name="T101" fmla="*/ T100 w 3719"/>
                            <a:gd name="T102" fmla="+- 0 6722 6308"/>
                            <a:gd name="T103" fmla="*/ 6722 h 2905"/>
                            <a:gd name="T104" fmla="+- 0 14786 12193"/>
                            <a:gd name="T105" fmla="*/ T104 w 3719"/>
                            <a:gd name="T106" fmla="+- 0 8231 6308"/>
                            <a:gd name="T107" fmla="*/ 8231 h 2905"/>
                            <a:gd name="T108" fmla="+- 0 14854 12193"/>
                            <a:gd name="T109" fmla="*/ T108 w 3719"/>
                            <a:gd name="T110" fmla="+- 0 7447 6308"/>
                            <a:gd name="T111" fmla="*/ 7447 h 2905"/>
                            <a:gd name="T112" fmla="+- 0 15088 12193"/>
                            <a:gd name="T113" fmla="*/ T112 w 3719"/>
                            <a:gd name="T114" fmla="+- 0 7874 6308"/>
                            <a:gd name="T115" fmla="*/ 7874 h 2905"/>
                            <a:gd name="T116" fmla="+- 0 15132 12193"/>
                            <a:gd name="T117" fmla="*/ T116 w 3719"/>
                            <a:gd name="T118" fmla="+- 0 7394 6308"/>
                            <a:gd name="T119" fmla="*/ 7394 h 2905"/>
                            <a:gd name="T120" fmla="+- 0 15910 12193"/>
                            <a:gd name="T121" fmla="*/ T120 w 3719"/>
                            <a:gd name="T122" fmla="+- 0 7436 6308"/>
                            <a:gd name="T123" fmla="*/ 7436 h 2905"/>
                            <a:gd name="T124" fmla="+- 0 13897 12193"/>
                            <a:gd name="T125" fmla="*/ T124 w 3719"/>
                            <a:gd name="T126" fmla="+- 0 7102 6308"/>
                            <a:gd name="T127" fmla="*/ 7102 h 2905"/>
                            <a:gd name="T128" fmla="+- 0 13945 12193"/>
                            <a:gd name="T129" fmla="*/ T128 w 3719"/>
                            <a:gd name="T130" fmla="+- 0 7128 6308"/>
                            <a:gd name="T131" fmla="*/ 7128 h 2905"/>
                            <a:gd name="T132" fmla="+- 0 12984 12193"/>
                            <a:gd name="T133" fmla="*/ T132 w 3719"/>
                            <a:gd name="T134" fmla="+- 0 7326 6308"/>
                            <a:gd name="T135" fmla="*/ 7326 h 2905"/>
                            <a:gd name="T136" fmla="+- 0 13529 12193"/>
                            <a:gd name="T137" fmla="*/ T136 w 3719"/>
                            <a:gd name="T138" fmla="+- 0 9162 6308"/>
                            <a:gd name="T139" fmla="*/ 9162 h 2905"/>
                            <a:gd name="T140" fmla="+- 0 13711 12193"/>
                            <a:gd name="T141" fmla="*/ T140 w 3719"/>
                            <a:gd name="T142" fmla="+- 0 9054 6308"/>
                            <a:gd name="T143" fmla="*/ 9054 h 2905"/>
                            <a:gd name="T144" fmla="+- 0 14900 12193"/>
                            <a:gd name="T145" fmla="*/ T144 w 3719"/>
                            <a:gd name="T146" fmla="+- 0 7913 6308"/>
                            <a:gd name="T147" fmla="*/ 7913 h 2905"/>
                            <a:gd name="T148" fmla="+- 0 14972 12193"/>
                            <a:gd name="T149" fmla="*/ T148 w 3719"/>
                            <a:gd name="T150" fmla="+- 0 7989 6308"/>
                            <a:gd name="T151" fmla="*/ 7989 h 29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3719" h="2905" extrusionOk="0">
                              <a:moveTo>
                                <a:pt x="112" y="1249"/>
                              </a:moveTo>
                              <a:cubicBezTo>
                                <a:pt x="111" y="1259"/>
                                <a:pt x="128" y="1387"/>
                                <a:pt x="105" y="1352"/>
                              </a:cubicBezTo>
                              <a:cubicBezTo>
                                <a:pt x="19" y="1223"/>
                                <a:pt x="10" y="1004"/>
                                <a:pt x="0" y="857"/>
                              </a:cubicBezTo>
                              <a:cubicBezTo>
                                <a:pt x="-16" y="612"/>
                                <a:pt x="39" y="235"/>
                                <a:pt x="272" y="95"/>
                              </a:cubicBezTo>
                              <a:cubicBezTo>
                                <a:pt x="326" y="74"/>
                                <a:pt x="343" y="66"/>
                                <a:pt x="382" y="71"/>
                              </a:cubicBezTo>
                              <a:cubicBezTo>
                                <a:pt x="530" y="200"/>
                                <a:pt x="581" y="292"/>
                                <a:pt x="618" y="503"/>
                              </a:cubicBezTo>
                              <a:cubicBezTo>
                                <a:pt x="728" y="1131"/>
                                <a:pt x="685" y="1811"/>
                                <a:pt x="669" y="2446"/>
                              </a:cubicBezTo>
                              <a:cubicBezTo>
                                <a:pt x="665" y="2600"/>
                                <a:pt x="646" y="2739"/>
                                <a:pt x="615" y="2884"/>
                              </a:cubicBezTo>
                              <a:cubicBezTo>
                                <a:pt x="584" y="2846"/>
                                <a:pt x="544" y="2818"/>
                                <a:pt x="515" y="2759"/>
                              </a:cubicBezTo>
                              <a:cubicBezTo>
                                <a:pt x="394" y="2514"/>
                                <a:pt x="285" y="2171"/>
                                <a:pt x="346" y="1896"/>
                              </a:cubicBezTo>
                              <a:cubicBezTo>
                                <a:pt x="363" y="1842"/>
                                <a:pt x="367" y="1827"/>
                                <a:pt x="390" y="1798"/>
                              </a:cubicBezTo>
                              <a:cubicBezTo>
                                <a:pt x="446" y="1828"/>
                                <a:pt x="478" y="1800"/>
                                <a:pt x="541" y="1883"/>
                              </a:cubicBezTo>
                              <a:cubicBezTo>
                                <a:pt x="710" y="2107"/>
                                <a:pt x="769" y="2396"/>
                                <a:pt x="948" y="2611"/>
                              </a:cubicBezTo>
                              <a:cubicBezTo>
                                <a:pt x="955" y="2613"/>
                                <a:pt x="963" y="2614"/>
                                <a:pt x="970" y="2616"/>
                              </a:cubicBezTo>
                              <a:cubicBezTo>
                                <a:pt x="981" y="2559"/>
                                <a:pt x="1003" y="2515"/>
                                <a:pt x="1000" y="2445"/>
                              </a:cubicBezTo>
                              <a:cubicBezTo>
                                <a:pt x="990" y="2168"/>
                                <a:pt x="913" y="1804"/>
                                <a:pt x="898" y="1573"/>
                              </a:cubicBezTo>
                              <a:cubicBezTo>
                                <a:pt x="1009" y="1837"/>
                                <a:pt x="1107" y="2107"/>
                                <a:pt x="1210" y="2374"/>
                              </a:cubicBezTo>
                              <a:cubicBezTo>
                                <a:pt x="1197" y="2325"/>
                                <a:pt x="1186" y="2273"/>
                                <a:pt x="1172" y="2223"/>
                              </a:cubicBezTo>
                              <a:cubicBezTo>
                                <a:pt x="1116" y="2020"/>
                                <a:pt x="1081" y="1831"/>
                                <a:pt x="1082" y="1631"/>
                              </a:cubicBezTo>
                              <a:cubicBezTo>
                                <a:pt x="1122" y="1687"/>
                                <a:pt x="1172" y="1735"/>
                                <a:pt x="1206" y="1810"/>
                              </a:cubicBezTo>
                              <a:cubicBezTo>
                                <a:pt x="1290" y="1995"/>
                                <a:pt x="1347" y="2192"/>
                                <a:pt x="1411" y="2384"/>
                              </a:cubicBezTo>
                              <a:cubicBezTo>
                                <a:pt x="1391" y="2307"/>
                                <a:pt x="1370" y="2231"/>
                                <a:pt x="1349" y="2154"/>
                              </a:cubicBezTo>
                              <a:cubicBezTo>
                                <a:pt x="1335" y="2101"/>
                                <a:pt x="1165" y="1441"/>
                                <a:pt x="1208" y="1437"/>
                              </a:cubicBezTo>
                              <a:cubicBezTo>
                                <a:pt x="1253" y="1433"/>
                                <a:pt x="1305" y="1609"/>
                                <a:pt x="1315" y="1632"/>
                              </a:cubicBezTo>
                              <a:cubicBezTo>
                                <a:pt x="1362" y="1737"/>
                                <a:pt x="1396" y="1850"/>
                                <a:pt x="1435" y="1958"/>
                              </a:cubicBezTo>
                              <a:cubicBezTo>
                                <a:pt x="1451" y="2002"/>
                                <a:pt x="1455" y="2013"/>
                                <a:pt x="1467" y="2039"/>
                              </a:cubicBezTo>
                              <a:cubicBezTo>
                                <a:pt x="1454" y="1986"/>
                                <a:pt x="1442" y="1924"/>
                                <a:pt x="1424" y="1869"/>
                              </a:cubicBezTo>
                              <a:cubicBezTo>
                                <a:pt x="1375" y="1715"/>
                                <a:pt x="1318" y="1563"/>
                                <a:pt x="1260" y="1412"/>
                              </a:cubicBezTo>
                              <a:cubicBezTo>
                                <a:pt x="1284" y="1456"/>
                                <a:pt x="1387" y="1706"/>
                                <a:pt x="1452" y="1671"/>
                              </a:cubicBezTo>
                              <a:cubicBezTo>
                                <a:pt x="1496" y="1647"/>
                                <a:pt x="1459" y="1496"/>
                                <a:pt x="1456" y="1465"/>
                              </a:cubicBezTo>
                              <a:cubicBezTo>
                                <a:pt x="1407" y="974"/>
                                <a:pt x="1285" y="494"/>
                                <a:pt x="1247" y="0"/>
                              </a:cubicBezTo>
                              <a:cubicBezTo>
                                <a:pt x="1264" y="71"/>
                                <a:pt x="1280" y="144"/>
                                <a:pt x="1297" y="215"/>
                              </a:cubicBezTo>
                              <a:cubicBezTo>
                                <a:pt x="1455" y="884"/>
                                <a:pt x="1698" y="1520"/>
                                <a:pt x="1921" y="2169"/>
                              </a:cubicBezTo>
                              <a:cubicBezTo>
                                <a:pt x="1995" y="2384"/>
                                <a:pt x="2076" y="2609"/>
                                <a:pt x="2057" y="2838"/>
                              </a:cubicBezTo>
                              <a:cubicBezTo>
                                <a:pt x="2053" y="2847"/>
                                <a:pt x="2048" y="2856"/>
                                <a:pt x="2044" y="2865"/>
                              </a:cubicBezTo>
                              <a:cubicBezTo>
                                <a:pt x="1990" y="2833"/>
                                <a:pt x="1943" y="2841"/>
                                <a:pt x="1884" y="2767"/>
                              </a:cubicBezTo>
                              <a:cubicBezTo>
                                <a:pt x="1663" y="2492"/>
                                <a:pt x="1569" y="2090"/>
                                <a:pt x="1510" y="1751"/>
                              </a:cubicBezTo>
                              <a:cubicBezTo>
                                <a:pt x="1493" y="1656"/>
                                <a:pt x="1498" y="1569"/>
                                <a:pt x="1497" y="1478"/>
                              </a:cubicBezTo>
                              <a:cubicBezTo>
                                <a:pt x="1539" y="1534"/>
                                <a:pt x="1585" y="1583"/>
                                <a:pt x="1623" y="1649"/>
                              </a:cubicBezTo>
                              <a:cubicBezTo>
                                <a:pt x="1781" y="1926"/>
                                <a:pt x="1880" y="2236"/>
                                <a:pt x="2066" y="2496"/>
                              </a:cubicBezTo>
                              <a:cubicBezTo>
                                <a:pt x="2072" y="2500"/>
                                <a:pt x="2079" y="2503"/>
                                <a:pt x="2085" y="2507"/>
                              </a:cubicBezTo>
                              <a:cubicBezTo>
                                <a:pt x="2089" y="2486"/>
                                <a:pt x="2116" y="2450"/>
                                <a:pt x="2118" y="2409"/>
                              </a:cubicBezTo>
                              <a:cubicBezTo>
                                <a:pt x="2137" y="2072"/>
                                <a:pt x="2037" y="1696"/>
                                <a:pt x="1996" y="1362"/>
                              </a:cubicBezTo>
                              <a:cubicBezTo>
                                <a:pt x="1988" y="1294"/>
                                <a:pt x="1963" y="1204"/>
                                <a:pt x="1951" y="1184"/>
                              </a:cubicBezTo>
                              <a:cubicBezTo>
                                <a:pt x="1950" y="1199"/>
                                <a:pt x="1948" y="1213"/>
                                <a:pt x="1947" y="1228"/>
                              </a:cubicBezTo>
                              <a:cubicBezTo>
                                <a:pt x="1961" y="1475"/>
                                <a:pt x="2028" y="1631"/>
                                <a:pt x="2132" y="1852"/>
                              </a:cubicBezTo>
                              <a:cubicBezTo>
                                <a:pt x="2188" y="1971"/>
                                <a:pt x="2263" y="2124"/>
                                <a:pt x="2182" y="2249"/>
                              </a:cubicBezTo>
                              <a:cubicBezTo>
                                <a:pt x="2154" y="2265"/>
                                <a:pt x="2144" y="2270"/>
                                <a:pt x="2121" y="2261"/>
                              </a:cubicBezTo>
                              <a:cubicBezTo>
                                <a:pt x="2048" y="2154"/>
                                <a:pt x="1990" y="2089"/>
                                <a:pt x="1950" y="1950"/>
                              </a:cubicBezTo>
                              <a:cubicBezTo>
                                <a:pt x="1802" y="1438"/>
                                <a:pt x="1721" y="837"/>
                                <a:pt x="1717" y="303"/>
                              </a:cubicBezTo>
                              <a:cubicBezTo>
                                <a:pt x="1718" y="294"/>
                                <a:pt x="1720" y="284"/>
                                <a:pt x="1721" y="275"/>
                              </a:cubicBezTo>
                              <a:cubicBezTo>
                                <a:pt x="1747" y="310"/>
                                <a:pt x="1792" y="362"/>
                                <a:pt x="1820" y="414"/>
                              </a:cubicBezTo>
                              <a:cubicBezTo>
                                <a:pt x="2124" y="971"/>
                                <a:pt x="2326" y="1575"/>
                                <a:pt x="2607" y="2141"/>
                              </a:cubicBezTo>
                              <a:cubicBezTo>
                                <a:pt x="2603" y="2074"/>
                                <a:pt x="2603" y="1996"/>
                                <a:pt x="2593" y="1923"/>
                              </a:cubicBezTo>
                              <a:cubicBezTo>
                                <a:pt x="2569" y="1745"/>
                                <a:pt x="2389" y="1245"/>
                                <a:pt x="2509" y="1086"/>
                              </a:cubicBezTo>
                              <a:cubicBezTo>
                                <a:pt x="2569" y="1006"/>
                                <a:pt x="2605" y="1075"/>
                                <a:pt x="2661" y="1139"/>
                              </a:cubicBezTo>
                              <a:cubicBezTo>
                                <a:pt x="2753" y="1244"/>
                                <a:pt x="2803" y="1389"/>
                                <a:pt x="2863" y="1514"/>
                              </a:cubicBezTo>
                              <a:cubicBezTo>
                                <a:pt x="2880" y="1544"/>
                                <a:pt x="2882" y="1550"/>
                                <a:pt x="2895" y="1566"/>
                              </a:cubicBezTo>
                              <a:cubicBezTo>
                                <a:pt x="2890" y="1473"/>
                                <a:pt x="2882" y="1378"/>
                                <a:pt x="2876" y="1284"/>
                              </a:cubicBezTo>
                              <a:cubicBezTo>
                                <a:pt x="2872" y="1211"/>
                                <a:pt x="2847" y="1104"/>
                                <a:pt x="2939" y="1086"/>
                              </a:cubicBezTo>
                              <a:cubicBezTo>
                                <a:pt x="3074" y="1060"/>
                                <a:pt x="3312" y="1237"/>
                                <a:pt x="3467" y="1244"/>
                              </a:cubicBezTo>
                              <a:cubicBezTo>
                                <a:pt x="3499" y="1245"/>
                                <a:pt x="3770" y="1217"/>
                                <a:pt x="3717" y="1128"/>
                              </a:cubicBezTo>
                              <a:cubicBezTo>
                                <a:pt x="3676" y="1059"/>
                                <a:pt x="3569" y="1085"/>
                                <a:pt x="3502" y="1069"/>
                              </a:cubicBezTo>
                            </a:path>
                            <a:path w="3719" h="2905" extrusionOk="0">
                              <a:moveTo>
                                <a:pt x="1704" y="794"/>
                              </a:moveTo>
                              <a:cubicBezTo>
                                <a:pt x="1725" y="799"/>
                                <a:pt x="1748" y="803"/>
                                <a:pt x="1767" y="813"/>
                              </a:cubicBezTo>
                              <a:cubicBezTo>
                                <a:pt x="1807" y="833"/>
                                <a:pt x="1785" y="825"/>
                                <a:pt x="1752" y="820"/>
                              </a:cubicBezTo>
                            </a:path>
                            <a:path w="3719" h="2905" extrusionOk="0">
                              <a:moveTo>
                                <a:pt x="914" y="945"/>
                              </a:moveTo>
                              <a:cubicBezTo>
                                <a:pt x="873" y="968"/>
                                <a:pt x="833" y="997"/>
                                <a:pt x="791" y="1018"/>
                              </a:cubicBezTo>
                              <a:cubicBezTo>
                                <a:pt x="759" y="1034"/>
                                <a:pt x="804" y="1059"/>
                                <a:pt x="820" y="1078"/>
                              </a:cubicBezTo>
                            </a:path>
                            <a:path w="3719" h="2905" extrusionOk="0">
                              <a:moveTo>
                                <a:pt x="1336" y="2854"/>
                              </a:moveTo>
                              <a:cubicBezTo>
                                <a:pt x="1347" y="2883"/>
                                <a:pt x="1348" y="2891"/>
                                <a:pt x="1362" y="2904"/>
                              </a:cubicBezTo>
                              <a:cubicBezTo>
                                <a:pt x="1425" y="2857"/>
                                <a:pt x="1466" y="2810"/>
                                <a:pt x="1518" y="2746"/>
                              </a:cubicBezTo>
                              <a:cubicBezTo>
                                <a:pt x="1656" y="2577"/>
                                <a:pt x="1799" y="2412"/>
                                <a:pt x="1950" y="2255"/>
                              </a:cubicBezTo>
                              <a:cubicBezTo>
                                <a:pt x="2168" y="2028"/>
                                <a:pt x="2420" y="1748"/>
                                <a:pt x="2707" y="1605"/>
                              </a:cubicBezTo>
                              <a:cubicBezTo>
                                <a:pt x="2775" y="1571"/>
                                <a:pt x="2821" y="1564"/>
                                <a:pt x="2811" y="1638"/>
                              </a:cubicBezTo>
                              <a:cubicBezTo>
                                <a:pt x="2800" y="1652"/>
                                <a:pt x="2790" y="1667"/>
                                <a:pt x="2779" y="1681"/>
                              </a:cubicBezTo>
                            </a:path>
                          </a:pathLst>
                        </a:custGeom>
                        <a:noFill/>
                        <a:ln w="19050" cap="rnd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050460" id="Freeform 1" o:spid="_x0000_s1026" style="position:absolute;margin-left:0;margin-top:1pt;width:105.4pt;height:8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719,29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" path="m112,1249v-1,10,16,138,-7,103c19,1223,10,1004,,857,-16,612,39,235,272,95,326,74,343,66,382,71,530,200,581,292,618,503v110,628,67,1308,51,1943c665,2600,646,2739,615,2884v-31,-38,-71,-66,-100,-125c394,2514,285,2171,346,1896v17,-54,21,-69,44,-98c446,1828,478,1800,541,1883v169,224,228,513,407,728c955,2613,963,2614,970,2616v11,-57,33,-101,30,-171c990,2168,913,1804,898,1573v111,264,209,534,312,801c1197,2325,1186,2273,1172,2223v-56,-203,-91,-392,-90,-592c1122,1687,1172,1735,1206,1810v84,185,141,382,205,574c1391,2307,1370,2231,1349,2154v-14,-53,-184,-713,-141,-717c1253,1433,1305,1609,1315,1632v47,105,81,218,120,326c1451,2002,1455,2013,1467,2039v-13,-53,-25,-115,-43,-170c1375,1715,1318,1563,1260,1412v24,44,127,294,192,259c1496,1647,1459,1496,1456,1465,1407,974,1285,494,1247,v17,71,33,144,50,215c1455,884,1698,1520,1921,2169v74,215,155,440,136,669c2053,2847,2048,2856,2044,2865v-54,-32,-101,-24,-160,-98c1663,2492,1569,2090,1510,1751v-17,-95,-12,-182,-13,-273c1539,1534,1585,1583,1623,1649v158,277,257,587,443,847c2072,2500,2079,2503,2085,2507v4,-21,31,-57,33,-98c2137,2072,2037,1696,1996,1362v-8,-68,-33,-158,-45,-178c1950,1199,1948,1213,1947,1228v14,247,81,403,185,624c2188,1971,2263,2124,2182,2249v-28,16,-38,21,-61,12c2048,2154,1990,2089,1950,1950,1802,1438,1721,837,1717,303v1,-9,3,-19,4,-28c1747,310,1792,362,1820,414v304,557,506,1161,787,1727c2603,2074,2603,1996,2593,1923v-24,-178,-204,-678,-84,-837c2569,1006,2605,1075,2661,1139v92,105,142,250,202,375c2880,1544,2882,1550,2895,1566v-5,-93,-13,-188,-19,-282c2872,1211,2847,1104,2939,1086v135,-26,373,151,528,158c3499,1245,3770,1217,3717,1128v-41,-69,-148,-43,-215,-59em1704,794v21,5,44,9,63,19c1807,833,1785,825,1752,820em914,945v-41,23,-81,52,-123,73c759,1034,804,1059,820,1078em1336,2854v11,29,12,37,26,50c1425,2857,1466,2810,1518,2746v138,-169,281,-334,432,-491c2168,2028,2420,1748,2707,1605v68,-34,114,-41,104,33c2800,1652,2790,1667,2779,1681e" filled="f" strokeweight="1.5pt">
                <v:stroke endcap="round"/>
                <v:path o:extrusionok="f" o:connecttype="custom" o:connectlocs="37793,2757719;97901,2305179;222437,2452066;221357,3309262;124536,2953567;194722,2948887;349132,3212778;323217,2837282;421838,3071292;434076,2922606;485546,3046451;473308,2858523;528017,3005049;453512,2779320;524058,2798400;466829,2348381;740376,3292702;678108,3267141;538815,2803081;743616,3169576;762332,3138255;702224,2697236;767371,2937726;763412,3084973;618000,2380062;655073,2420024;933299,2963288;957774,2681035;1041998,2834762;1057835,2661955;1337860,2677075;613321,2556830;630598,2566190;284705,2637473;480867,3298462;546374,3259580;974331,2848803;1000246,2876164" o:connectangles="0,0,0,0,0,0,0,0,0,0,0,0,0,0,0,0,0,0,0,0,0,0,0,0,0,0,0,0,0,0,0,0,0,0,0,0,0,0"/>
                <o:lock v:ext="edit" rotation="t" aspectratio="t" verticies="t" text="t" shapetype="t"/>
              </v:shape>
            </w:pict>
          </mc:Fallback>
        </mc:AlternateContent>
      </w:r>
    </w:p>
    <w:p w14:paraId="63FC5A12" w14:textId="25AB27B4" w:rsidR="00EE487D" w:rsidRDefault="00EE487D"/>
    <w:p w14:paraId="63185202" w14:textId="10952FC6" w:rsidR="00EE487D" w:rsidRDefault="00EE487D"/>
    <w:p w14:paraId="370EFF07" w14:textId="77777777" w:rsidR="00EE487D" w:rsidRDefault="00EE487D"/>
    <w:p w14:paraId="6DC2D5F9" w14:textId="579693A9" w:rsidR="007416BB" w:rsidRDefault="007416BB"/>
    <w:p w14:paraId="1B0D3E68" w14:textId="77777777" w:rsidR="007F4CC2" w:rsidRPr="00F5608D" w:rsidRDefault="007F4CC2" w:rsidP="00F5608D">
      <w:pPr>
        <w:spacing w:line="240" w:lineRule="exact"/>
        <w:rPr>
          <w:rFonts w:ascii="Europa-Regular" w:hAnsi="Europa-Regular"/>
          <w:b/>
          <w:sz w:val="18"/>
          <w:szCs w:val="18"/>
        </w:rPr>
      </w:pPr>
      <w:r w:rsidRPr="00F5608D">
        <w:rPr>
          <w:rFonts w:ascii="Europa-Regular" w:hAnsi="Europa-Regular"/>
          <w:b/>
          <w:sz w:val="18"/>
          <w:szCs w:val="18"/>
        </w:rPr>
        <w:t>PAYMENT INFORMATION</w:t>
      </w:r>
    </w:p>
    <w:p w14:paraId="661FE908" w14:textId="77777777" w:rsidR="007F4CC2" w:rsidRPr="00F5608D" w:rsidRDefault="007F4CC2" w:rsidP="00F5608D">
      <w:pPr>
        <w:spacing w:line="240" w:lineRule="exact"/>
        <w:rPr>
          <w:rFonts w:ascii="Europa-Regular" w:hAnsi="Europa-Regular"/>
          <w:b/>
          <w:sz w:val="18"/>
          <w:szCs w:val="18"/>
        </w:rPr>
      </w:pPr>
    </w:p>
    <w:p w14:paraId="713BBC28" w14:textId="77777777" w:rsidR="007F4CC2" w:rsidRPr="00F5608D" w:rsidRDefault="007F4CC2" w:rsidP="00F5608D">
      <w:pPr>
        <w:spacing w:line="240" w:lineRule="exact"/>
        <w:rPr>
          <w:rFonts w:ascii="Europa-Regular" w:hAnsi="Europa-Regular"/>
          <w:b/>
          <w:sz w:val="18"/>
          <w:szCs w:val="18"/>
        </w:rPr>
      </w:pPr>
      <w:r w:rsidRPr="00F5608D">
        <w:rPr>
          <w:rFonts w:ascii="Europa-Regular" w:hAnsi="Europa-Regular"/>
          <w:b/>
          <w:sz w:val="18"/>
          <w:szCs w:val="18"/>
        </w:rPr>
        <w:t xml:space="preserve">Corporate </w:t>
      </w:r>
      <w:proofErr w:type="spellStart"/>
      <w:r w:rsidRPr="00F5608D">
        <w:rPr>
          <w:rFonts w:ascii="Europa-Regular" w:hAnsi="Europa-Regular"/>
          <w:b/>
          <w:sz w:val="18"/>
          <w:szCs w:val="18"/>
        </w:rPr>
        <w:t>PayNow</w:t>
      </w:r>
      <w:proofErr w:type="spellEnd"/>
    </w:p>
    <w:p w14:paraId="1BAE4C16" w14:textId="01F66B1D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proofErr w:type="spellStart"/>
      <w:r w:rsidRPr="00F5608D">
        <w:rPr>
          <w:rFonts w:ascii="Europa-Regular" w:hAnsi="Europa-Regular"/>
          <w:sz w:val="18"/>
          <w:szCs w:val="18"/>
        </w:rPr>
        <w:t>PayNow</w:t>
      </w:r>
      <w:proofErr w:type="spellEnd"/>
      <w:r w:rsidRPr="00F5608D">
        <w:rPr>
          <w:rFonts w:ascii="Europa-Regular" w:hAnsi="Europa-Regular"/>
          <w:sz w:val="18"/>
          <w:szCs w:val="18"/>
        </w:rPr>
        <w:t xml:space="preserve"> ID Type</w:t>
      </w:r>
      <w:r w:rsidRPr="00F5608D">
        <w:rPr>
          <w:rFonts w:ascii="Europa-Regular" w:hAnsi="Europa-Regular"/>
          <w:sz w:val="18"/>
          <w:szCs w:val="18"/>
        </w:rPr>
        <w:tab/>
        <w:t>: UEN</w:t>
      </w:r>
      <w:r w:rsidRPr="00F5608D">
        <w:rPr>
          <w:rFonts w:ascii="Europa-Regular" w:hAnsi="Europa-Regular"/>
          <w:sz w:val="18"/>
          <w:szCs w:val="18"/>
        </w:rPr>
        <w:br/>
      </w:r>
      <w:proofErr w:type="spellStart"/>
      <w:r w:rsidRPr="00F5608D">
        <w:rPr>
          <w:rFonts w:ascii="Europa-Regular" w:hAnsi="Europa-Regular"/>
          <w:sz w:val="18"/>
          <w:szCs w:val="18"/>
        </w:rPr>
        <w:t>PayNow</w:t>
      </w:r>
      <w:proofErr w:type="spellEnd"/>
      <w:r w:rsidRPr="00F5608D">
        <w:rPr>
          <w:rFonts w:ascii="Europa-Regular" w:hAnsi="Europa-Regular"/>
          <w:sz w:val="18"/>
          <w:szCs w:val="18"/>
        </w:rPr>
        <w:t xml:space="preserve"> ID</w:t>
      </w:r>
      <w:r w:rsidRPr="00F5608D">
        <w:rPr>
          <w:rFonts w:ascii="Europa-Regular" w:hAnsi="Europa-Regular"/>
          <w:sz w:val="18"/>
          <w:szCs w:val="18"/>
        </w:rPr>
        <w:tab/>
        <w:t>: T09LL1696K</w:t>
      </w:r>
    </w:p>
    <w:p w14:paraId="08A99DB8" w14:textId="77777777" w:rsidR="007F4CC2" w:rsidRPr="00F5608D" w:rsidRDefault="007F4CC2" w:rsidP="00F5608D">
      <w:pPr>
        <w:spacing w:line="240" w:lineRule="exact"/>
        <w:rPr>
          <w:rFonts w:ascii="Europa-Regular" w:hAnsi="Europa-Regular"/>
          <w:b/>
          <w:sz w:val="18"/>
          <w:szCs w:val="18"/>
        </w:rPr>
      </w:pPr>
    </w:p>
    <w:p w14:paraId="6E145862" w14:textId="77777777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r w:rsidRPr="00F5608D">
        <w:rPr>
          <w:rFonts w:ascii="Europa-Regular" w:hAnsi="Europa-Regular"/>
          <w:b/>
          <w:sz w:val="18"/>
          <w:szCs w:val="18"/>
        </w:rPr>
        <w:t>Bank Transfer</w:t>
      </w:r>
      <w:r w:rsidRPr="00F5608D">
        <w:rPr>
          <w:rFonts w:ascii="Europa-Regular" w:hAnsi="Europa-Regular"/>
          <w:sz w:val="18"/>
          <w:szCs w:val="18"/>
        </w:rPr>
        <w:br/>
        <w:t xml:space="preserve">COMPANY </w:t>
      </w:r>
      <w:proofErr w:type="gramStart"/>
      <w:r w:rsidRPr="00F5608D">
        <w:rPr>
          <w:rFonts w:ascii="Europa-Regular" w:hAnsi="Europa-Regular"/>
          <w:sz w:val="18"/>
          <w:szCs w:val="18"/>
        </w:rPr>
        <w:t>NAME :</w:t>
      </w:r>
      <w:proofErr w:type="gramEnd"/>
      <w:r w:rsidRPr="00F5608D">
        <w:rPr>
          <w:rFonts w:ascii="Europa-Regular" w:hAnsi="Europa-Regular"/>
          <w:sz w:val="18"/>
          <w:szCs w:val="18"/>
        </w:rPr>
        <w:t xml:space="preserve"> MEGAPIXEL SOLUTIONS LLP</w:t>
      </w:r>
    </w:p>
    <w:p w14:paraId="1D8F9ED1" w14:textId="77777777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r w:rsidRPr="00F5608D">
        <w:rPr>
          <w:rFonts w:ascii="Europa-Regular" w:hAnsi="Europa-Regular"/>
          <w:sz w:val="18"/>
          <w:szCs w:val="18"/>
        </w:rPr>
        <w:t>BANK ACCOUNT</w:t>
      </w:r>
      <w:r w:rsidRPr="00F5608D">
        <w:rPr>
          <w:rFonts w:ascii="Europa-Regular" w:hAnsi="Europa-Regular"/>
          <w:sz w:val="18"/>
          <w:szCs w:val="18"/>
        </w:rPr>
        <w:tab/>
        <w:t>: 3413078960</w:t>
      </w:r>
    </w:p>
    <w:p w14:paraId="29CC6B1A" w14:textId="77777777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r w:rsidRPr="00F5608D">
        <w:rPr>
          <w:rFonts w:ascii="Europa-Regular" w:hAnsi="Europa-Regular"/>
          <w:sz w:val="18"/>
          <w:szCs w:val="18"/>
        </w:rPr>
        <w:t>BANK NAME</w:t>
      </w:r>
      <w:r w:rsidRPr="00F5608D">
        <w:rPr>
          <w:rFonts w:ascii="Europa-Regular" w:hAnsi="Europa-Regular"/>
          <w:sz w:val="18"/>
          <w:szCs w:val="18"/>
        </w:rPr>
        <w:tab/>
        <w:t>: UOB</w:t>
      </w:r>
      <w:r w:rsidRPr="00F5608D">
        <w:rPr>
          <w:rFonts w:ascii="Europa-Regular" w:hAnsi="Europa-Regular"/>
          <w:sz w:val="18"/>
          <w:szCs w:val="18"/>
        </w:rPr>
        <w:br/>
        <w:t>BANK CODE</w:t>
      </w:r>
      <w:r w:rsidRPr="00F5608D">
        <w:rPr>
          <w:rFonts w:ascii="Europa-Regular" w:hAnsi="Europa-Regular"/>
          <w:sz w:val="18"/>
          <w:szCs w:val="18"/>
        </w:rPr>
        <w:tab/>
        <w:t xml:space="preserve">: 7375 </w:t>
      </w:r>
    </w:p>
    <w:p w14:paraId="2235A09C" w14:textId="77777777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r w:rsidRPr="00F5608D">
        <w:rPr>
          <w:rFonts w:ascii="Europa-Regular" w:hAnsi="Europa-Regular"/>
          <w:sz w:val="18"/>
          <w:szCs w:val="18"/>
        </w:rPr>
        <w:t>BRANCH CODE</w:t>
      </w:r>
      <w:r w:rsidRPr="00F5608D">
        <w:rPr>
          <w:rFonts w:ascii="Europa-Regular" w:hAnsi="Europa-Regular"/>
          <w:sz w:val="18"/>
          <w:szCs w:val="18"/>
        </w:rPr>
        <w:tab/>
        <w:t>: 020</w:t>
      </w:r>
    </w:p>
    <w:p w14:paraId="7E5F442E" w14:textId="77777777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r w:rsidRPr="00F5608D">
        <w:rPr>
          <w:rFonts w:ascii="Europa-Regular" w:hAnsi="Europa-Regular"/>
          <w:sz w:val="18"/>
          <w:szCs w:val="18"/>
        </w:rPr>
        <w:t>BRANCH NAME</w:t>
      </w:r>
      <w:r w:rsidRPr="00F5608D">
        <w:rPr>
          <w:rFonts w:ascii="Europa-Regular" w:hAnsi="Europa-Regular"/>
          <w:sz w:val="18"/>
          <w:szCs w:val="18"/>
        </w:rPr>
        <w:tab/>
        <w:t>: UOB Holland</w:t>
      </w:r>
    </w:p>
    <w:p w14:paraId="27C78BCD" w14:textId="77777777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r w:rsidRPr="00F5608D">
        <w:rPr>
          <w:rFonts w:ascii="Europa-Regular" w:hAnsi="Europa-Regular"/>
          <w:sz w:val="18"/>
          <w:szCs w:val="18"/>
        </w:rPr>
        <w:t>SWIFT CODE</w:t>
      </w:r>
      <w:r w:rsidRPr="00F5608D">
        <w:rPr>
          <w:rFonts w:ascii="Europa-Regular" w:hAnsi="Europa-Regular"/>
          <w:sz w:val="18"/>
          <w:szCs w:val="18"/>
        </w:rPr>
        <w:tab/>
        <w:t>: UOVBSGSG</w:t>
      </w:r>
    </w:p>
    <w:p w14:paraId="2D4B1150" w14:textId="77777777" w:rsidR="007F4CC2" w:rsidRPr="00F5608D" w:rsidRDefault="007F4CC2" w:rsidP="00F5608D">
      <w:pPr>
        <w:spacing w:line="240" w:lineRule="exact"/>
        <w:rPr>
          <w:rFonts w:ascii="Europa-Regular" w:hAnsi="Europa-Regular"/>
          <w:b/>
          <w:sz w:val="18"/>
          <w:szCs w:val="18"/>
        </w:rPr>
      </w:pPr>
      <w:r w:rsidRPr="00F5608D">
        <w:rPr>
          <w:rFonts w:ascii="Europa-Regular" w:hAnsi="Europa-Regular"/>
        </w:rPr>
        <w:br/>
      </w:r>
      <w:r w:rsidRPr="00F5608D">
        <w:rPr>
          <w:rFonts w:ascii="Europa-Regular" w:hAnsi="Europa-Regular"/>
          <w:b/>
          <w:sz w:val="18"/>
          <w:szCs w:val="18"/>
        </w:rPr>
        <w:t>Cheque Payment</w:t>
      </w:r>
    </w:p>
    <w:p w14:paraId="132F97FB" w14:textId="39955915" w:rsidR="007416BB" w:rsidRPr="00B36D21" w:rsidRDefault="007F4CC2" w:rsidP="00B36D21">
      <w:pPr>
        <w:spacing w:line="240" w:lineRule="exact"/>
        <w:rPr>
          <w:rFonts w:ascii="Europa-Regular" w:hAnsi="Europa-Regular"/>
          <w:sz w:val="18"/>
          <w:szCs w:val="18"/>
        </w:rPr>
      </w:pPr>
      <w:r w:rsidRPr="00F5608D">
        <w:rPr>
          <w:rFonts w:ascii="Europa-Regular" w:hAnsi="Europa-Regular"/>
          <w:sz w:val="18"/>
          <w:szCs w:val="18"/>
        </w:rPr>
        <w:t>Please make payment via cheque “</w:t>
      </w:r>
      <w:r w:rsidRPr="00F5608D">
        <w:rPr>
          <w:rFonts w:ascii="Europa-Regular" w:hAnsi="Europa-Regular"/>
          <w:b/>
          <w:sz w:val="18"/>
          <w:szCs w:val="18"/>
        </w:rPr>
        <w:t>MEGAPIXEL SOLUTIONS LLP</w:t>
      </w:r>
      <w:r w:rsidRPr="00F5608D">
        <w:rPr>
          <w:rFonts w:ascii="Europa-Regular" w:hAnsi="Europa-Regular"/>
          <w:sz w:val="18"/>
          <w:szCs w:val="18"/>
        </w:rPr>
        <w:t>”</w:t>
      </w:r>
    </w:p>
    <w:sectPr w:rsidR="007416BB" w:rsidRPr="00B36D21" w:rsidSect="00692B3A">
      <w:headerReference w:type="default" r:id="rId6"/>
      <w:footerReference w:type="default" r:id="rId7"/>
      <w:pgSz w:w="11900" w:h="16840"/>
      <w:pgMar w:top="170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399A3" w14:textId="77777777" w:rsidR="005D18F2" w:rsidRDefault="005D18F2" w:rsidP="00DC716F">
      <w:r>
        <w:separator/>
      </w:r>
    </w:p>
  </w:endnote>
  <w:endnote w:type="continuationSeparator" w:id="0">
    <w:p w14:paraId="61320EA1" w14:textId="77777777" w:rsidR="005D18F2" w:rsidRDefault="005D18F2" w:rsidP="00DC7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Europa-Regular"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Europa-Bold">
    <w:panose1 w:val="020B0604020202020204"/>
    <w:charset w:val="4D"/>
    <w:family w:val="auto"/>
    <w:notTrueType/>
    <w:pitch w:val="variable"/>
    <w:sig w:usb0="00000007" w:usb1="00000000" w:usb2="00000000" w:usb3="00000000" w:csb0="00000093" w:csb1="00000000"/>
  </w:font>
  <w:font w:name="HelveticaNeue Condensed">
    <w:altName w:val="Arial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DE780" w14:textId="3D96B384" w:rsidR="00DC716F" w:rsidRPr="00DC716F" w:rsidRDefault="00B5026B" w:rsidP="00DC716F">
    <w:pPr>
      <w:pStyle w:val="Footer"/>
      <w:jc w:val="right"/>
      <w:rPr>
        <w:rFonts w:ascii="HelveticaNeue Condensed" w:hAnsi="HelveticaNeue Condensed"/>
      </w:rPr>
    </w:pPr>
    <w:r>
      <w:rPr>
        <w:rFonts w:ascii="HelveticaNeue Condensed" w:hAnsi="HelveticaNeue Condensed" w:cs="Times New Roman"/>
        <w:noProof/>
        <w:sz w:val="20"/>
      </w:rPr>
      <w:drawing>
        <wp:anchor distT="0" distB="0" distL="114300" distR="114300" simplePos="0" relativeHeight="251662336" behindDoc="0" locked="0" layoutInCell="1" allowOverlap="1" wp14:anchorId="59719E4D" wp14:editId="1351AB8E">
          <wp:simplePos x="0" y="0"/>
          <wp:positionH relativeFrom="column">
            <wp:posOffset>0</wp:posOffset>
          </wp:positionH>
          <wp:positionV relativeFrom="paragraph">
            <wp:posOffset>-118322</wp:posOffset>
          </wp:positionV>
          <wp:extent cx="5113655" cy="561975"/>
          <wp:effectExtent l="0" t="0" r="0" b="0"/>
          <wp:wrapThrough wrapText="bothSides">
            <wp:wrapPolygon edited="0">
              <wp:start x="215" y="0"/>
              <wp:lineTo x="161" y="20990"/>
              <wp:lineTo x="966" y="20990"/>
              <wp:lineTo x="4345" y="19525"/>
              <wp:lineTo x="4238" y="16597"/>
              <wp:lineTo x="10943" y="16597"/>
              <wp:lineTo x="18400" y="12692"/>
              <wp:lineTo x="18346" y="8786"/>
              <wp:lineTo x="19044" y="5858"/>
              <wp:lineTo x="19044" y="1953"/>
              <wp:lineTo x="18400" y="0"/>
              <wp:lineTo x="215" y="0"/>
            </wp:wrapPolygon>
          </wp:wrapThrough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3655" cy="561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716F" w:rsidRPr="00DC716F">
      <w:rPr>
        <w:rFonts w:ascii="HelveticaNeue Condensed" w:hAnsi="HelveticaNeue Condensed" w:cs="Times New Roman"/>
        <w:sz w:val="20"/>
      </w:rPr>
      <w:t xml:space="preserve">Page </w:t>
    </w:r>
    <w:r w:rsidR="00DC716F" w:rsidRPr="00DC716F">
      <w:rPr>
        <w:rFonts w:ascii="HelveticaNeue Condensed" w:hAnsi="HelveticaNeue Condensed" w:cs="Times New Roman"/>
        <w:sz w:val="20"/>
      </w:rPr>
      <w:fldChar w:fldCharType="begin"/>
    </w:r>
    <w:r w:rsidR="00DC716F" w:rsidRPr="00DC716F">
      <w:rPr>
        <w:rFonts w:ascii="HelveticaNeue Condensed" w:hAnsi="HelveticaNeue Condensed" w:cs="Times New Roman"/>
        <w:sz w:val="20"/>
      </w:rPr>
      <w:instrText xml:space="preserve"> PAGE </w:instrText>
    </w:r>
    <w:r w:rsidR="00DC716F" w:rsidRPr="00DC716F">
      <w:rPr>
        <w:rFonts w:ascii="HelveticaNeue Condensed" w:hAnsi="HelveticaNeue Condensed" w:cs="Times New Roman"/>
        <w:sz w:val="20"/>
      </w:rPr>
      <w:fldChar w:fldCharType="separate"/>
    </w:r>
    <w:r w:rsidR="00D43E76">
      <w:rPr>
        <w:rFonts w:ascii="HelveticaNeue Condensed" w:hAnsi="HelveticaNeue Condensed" w:cs="Times New Roman"/>
        <w:noProof/>
        <w:sz w:val="20"/>
      </w:rPr>
      <w:t>1</w:t>
    </w:r>
    <w:r w:rsidR="00DC716F" w:rsidRPr="00DC716F">
      <w:rPr>
        <w:rFonts w:ascii="HelveticaNeue Condensed" w:hAnsi="HelveticaNeue Condensed" w:cs="Times New Roman"/>
        <w:sz w:val="20"/>
      </w:rPr>
      <w:fldChar w:fldCharType="end"/>
    </w:r>
    <w:r w:rsidR="00DC716F" w:rsidRPr="00DC716F">
      <w:rPr>
        <w:rFonts w:ascii="HelveticaNeue Condensed" w:hAnsi="HelveticaNeue Condensed" w:cs="Times New Roman"/>
        <w:sz w:val="20"/>
      </w:rPr>
      <w:t xml:space="preserve"> of </w:t>
    </w:r>
    <w:r w:rsidR="00DC716F" w:rsidRPr="00DC716F">
      <w:rPr>
        <w:rFonts w:ascii="HelveticaNeue Condensed" w:hAnsi="HelveticaNeue Condensed" w:cs="Times New Roman"/>
        <w:sz w:val="20"/>
      </w:rPr>
      <w:fldChar w:fldCharType="begin"/>
    </w:r>
    <w:r w:rsidR="00DC716F" w:rsidRPr="00DC716F">
      <w:rPr>
        <w:rFonts w:ascii="HelveticaNeue Condensed" w:hAnsi="HelveticaNeue Condensed" w:cs="Times New Roman"/>
        <w:sz w:val="20"/>
      </w:rPr>
      <w:instrText xml:space="preserve"> NUMPAGES </w:instrText>
    </w:r>
    <w:r w:rsidR="00DC716F" w:rsidRPr="00DC716F">
      <w:rPr>
        <w:rFonts w:ascii="HelveticaNeue Condensed" w:hAnsi="HelveticaNeue Condensed" w:cs="Times New Roman"/>
        <w:sz w:val="20"/>
      </w:rPr>
      <w:fldChar w:fldCharType="separate"/>
    </w:r>
    <w:r w:rsidR="00D43E76">
      <w:rPr>
        <w:rFonts w:ascii="HelveticaNeue Condensed" w:hAnsi="HelveticaNeue Condensed" w:cs="Times New Roman"/>
        <w:noProof/>
        <w:sz w:val="20"/>
      </w:rPr>
      <w:t>1</w:t>
    </w:r>
    <w:r w:rsidR="00DC716F" w:rsidRPr="00DC716F">
      <w:rPr>
        <w:rFonts w:ascii="HelveticaNeue Condensed" w:hAnsi="HelveticaNeue Condensed" w:cs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5AC9C" w14:textId="77777777" w:rsidR="005D18F2" w:rsidRDefault="005D18F2" w:rsidP="00DC716F">
      <w:r>
        <w:separator/>
      </w:r>
    </w:p>
  </w:footnote>
  <w:footnote w:type="continuationSeparator" w:id="0">
    <w:p w14:paraId="2ED32DC5" w14:textId="77777777" w:rsidR="005D18F2" w:rsidRDefault="005D18F2" w:rsidP="00DC7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89DC1" w14:textId="77777777" w:rsidR="00DC716F" w:rsidRPr="000934F7" w:rsidRDefault="00ED32BE" w:rsidP="00DC716F">
    <w:pPr>
      <w:pStyle w:val="Header"/>
      <w:jc w:val="right"/>
      <w:rPr>
        <w:rFonts w:ascii="Europa-Regular" w:hAnsi="Europa-Regular" w:cs="Arial"/>
        <w:b/>
        <w:bCs/>
        <w:sz w:val="40"/>
        <w:szCs w:val="40"/>
      </w:rPr>
    </w:pPr>
    <w:r w:rsidRPr="000934F7">
      <w:rPr>
        <w:rFonts w:ascii="Europa-Regular" w:hAnsi="Europa-Regular"/>
        <w:b/>
        <w:bCs/>
        <w:noProof/>
        <w:lang w:eastAsia="zh-CN"/>
      </w:rPr>
      <w:drawing>
        <wp:anchor distT="0" distB="0" distL="114300" distR="114300" simplePos="0" relativeHeight="251660288" behindDoc="0" locked="0" layoutInCell="1" allowOverlap="1" wp14:anchorId="0AA6CDE0" wp14:editId="3C34B6BC">
          <wp:simplePos x="0" y="0"/>
          <wp:positionH relativeFrom="column">
            <wp:posOffset>-440690</wp:posOffset>
          </wp:positionH>
          <wp:positionV relativeFrom="paragraph">
            <wp:posOffset>-217805</wp:posOffset>
          </wp:positionV>
          <wp:extent cx="2067560" cy="770890"/>
          <wp:effectExtent l="0" t="0" r="0" b="0"/>
          <wp:wrapThrough wrapText="bothSides">
            <wp:wrapPolygon edited="0">
              <wp:start x="16717" y="0"/>
              <wp:lineTo x="0" y="712"/>
              <wp:lineTo x="0" y="11387"/>
              <wp:lineTo x="6634" y="11387"/>
              <wp:lineTo x="0" y="15657"/>
              <wp:lineTo x="0" y="19928"/>
              <wp:lineTo x="2919" y="20639"/>
              <wp:lineTo x="20698" y="20639"/>
              <wp:lineTo x="20963" y="20639"/>
              <wp:lineTo x="21229" y="16369"/>
              <wp:lineTo x="20963" y="0"/>
              <wp:lineTo x="16717" y="0"/>
            </wp:wrapPolygon>
          </wp:wrapThrough>
          <wp:docPr id="3" name="Picture 3" descr="/Users/JerryLim/Dropbox (Personal)/Megapixel_Solutions2018/Images/MP_Logo_2018_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JerryLim/Dropbox (Personal)/Megapixel_Solutions2018/Images/MP_Logo_2018_Sma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7560" cy="770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E487D" w:rsidRPr="000934F7">
      <w:rPr>
        <w:rFonts w:ascii="Europa-Regular" w:hAnsi="Europa-Regular" w:cs="Arial"/>
        <w:b/>
        <w:bCs/>
        <w:sz w:val="32"/>
        <w:szCs w:val="40"/>
      </w:rPr>
      <w:t>invoice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87D"/>
    <w:rsid w:val="00023314"/>
    <w:rsid w:val="00053B6F"/>
    <w:rsid w:val="00064903"/>
    <w:rsid w:val="00067430"/>
    <w:rsid w:val="00072A0C"/>
    <w:rsid w:val="00087A6D"/>
    <w:rsid w:val="00087EDF"/>
    <w:rsid w:val="000934F7"/>
    <w:rsid w:val="000F7BE6"/>
    <w:rsid w:val="00107356"/>
    <w:rsid w:val="00153E4E"/>
    <w:rsid w:val="00173541"/>
    <w:rsid w:val="001F0C71"/>
    <w:rsid w:val="0020266D"/>
    <w:rsid w:val="00217BD9"/>
    <w:rsid w:val="00217C08"/>
    <w:rsid w:val="00224C18"/>
    <w:rsid w:val="00256927"/>
    <w:rsid w:val="002C70B6"/>
    <w:rsid w:val="002E7941"/>
    <w:rsid w:val="0030423B"/>
    <w:rsid w:val="00311E0D"/>
    <w:rsid w:val="003143B5"/>
    <w:rsid w:val="00321176"/>
    <w:rsid w:val="00356D74"/>
    <w:rsid w:val="00357177"/>
    <w:rsid w:val="00360A62"/>
    <w:rsid w:val="00371209"/>
    <w:rsid w:val="00396AB7"/>
    <w:rsid w:val="004241A9"/>
    <w:rsid w:val="004518A3"/>
    <w:rsid w:val="004B3A69"/>
    <w:rsid w:val="004B51D3"/>
    <w:rsid w:val="004B66A5"/>
    <w:rsid w:val="004C35FC"/>
    <w:rsid w:val="004C521B"/>
    <w:rsid w:val="004D7403"/>
    <w:rsid w:val="004F1399"/>
    <w:rsid w:val="004F231F"/>
    <w:rsid w:val="005176A3"/>
    <w:rsid w:val="00527C4A"/>
    <w:rsid w:val="005502BE"/>
    <w:rsid w:val="005907DC"/>
    <w:rsid w:val="005A0698"/>
    <w:rsid w:val="005D18F2"/>
    <w:rsid w:val="00624ED6"/>
    <w:rsid w:val="0063326E"/>
    <w:rsid w:val="0064025D"/>
    <w:rsid w:val="00684628"/>
    <w:rsid w:val="00692B3A"/>
    <w:rsid w:val="006C1119"/>
    <w:rsid w:val="006C6797"/>
    <w:rsid w:val="00717225"/>
    <w:rsid w:val="007416BB"/>
    <w:rsid w:val="007521C2"/>
    <w:rsid w:val="0077697F"/>
    <w:rsid w:val="007A2B36"/>
    <w:rsid w:val="007B31EE"/>
    <w:rsid w:val="007E23C9"/>
    <w:rsid w:val="007E2F44"/>
    <w:rsid w:val="007F4CC2"/>
    <w:rsid w:val="0081002E"/>
    <w:rsid w:val="0081225B"/>
    <w:rsid w:val="00813D27"/>
    <w:rsid w:val="0083793C"/>
    <w:rsid w:val="00877780"/>
    <w:rsid w:val="008A2648"/>
    <w:rsid w:val="008A5980"/>
    <w:rsid w:val="008B3E92"/>
    <w:rsid w:val="008E0D34"/>
    <w:rsid w:val="008E0F51"/>
    <w:rsid w:val="008F548B"/>
    <w:rsid w:val="00903CD5"/>
    <w:rsid w:val="00911B06"/>
    <w:rsid w:val="00946A04"/>
    <w:rsid w:val="0095471F"/>
    <w:rsid w:val="009A16C2"/>
    <w:rsid w:val="009B29C7"/>
    <w:rsid w:val="009B46AE"/>
    <w:rsid w:val="009D3736"/>
    <w:rsid w:val="009E391B"/>
    <w:rsid w:val="009E5FCF"/>
    <w:rsid w:val="009E75D4"/>
    <w:rsid w:val="009F6EEA"/>
    <w:rsid w:val="00A11162"/>
    <w:rsid w:val="00A14F03"/>
    <w:rsid w:val="00A1536F"/>
    <w:rsid w:val="00A323AA"/>
    <w:rsid w:val="00A87020"/>
    <w:rsid w:val="00AA0D96"/>
    <w:rsid w:val="00AB4AA6"/>
    <w:rsid w:val="00AD72B0"/>
    <w:rsid w:val="00AE7265"/>
    <w:rsid w:val="00B176CD"/>
    <w:rsid w:val="00B248CF"/>
    <w:rsid w:val="00B36D21"/>
    <w:rsid w:val="00B5026B"/>
    <w:rsid w:val="00BD087B"/>
    <w:rsid w:val="00BE7707"/>
    <w:rsid w:val="00C25DC5"/>
    <w:rsid w:val="00C35B26"/>
    <w:rsid w:val="00C9314F"/>
    <w:rsid w:val="00CB28DE"/>
    <w:rsid w:val="00CC39BF"/>
    <w:rsid w:val="00CE3900"/>
    <w:rsid w:val="00D124E5"/>
    <w:rsid w:val="00D43E76"/>
    <w:rsid w:val="00D569A8"/>
    <w:rsid w:val="00D76F6F"/>
    <w:rsid w:val="00DC0372"/>
    <w:rsid w:val="00DC716F"/>
    <w:rsid w:val="00DF5C1D"/>
    <w:rsid w:val="00E2454B"/>
    <w:rsid w:val="00E45E1F"/>
    <w:rsid w:val="00E521DC"/>
    <w:rsid w:val="00E5495D"/>
    <w:rsid w:val="00E87BF9"/>
    <w:rsid w:val="00EA5158"/>
    <w:rsid w:val="00EB4A71"/>
    <w:rsid w:val="00EC1986"/>
    <w:rsid w:val="00ED32BE"/>
    <w:rsid w:val="00EE487D"/>
    <w:rsid w:val="00F43619"/>
    <w:rsid w:val="00F5608D"/>
    <w:rsid w:val="00F61418"/>
    <w:rsid w:val="00F67DC9"/>
    <w:rsid w:val="00F95FED"/>
    <w:rsid w:val="00FB4203"/>
    <w:rsid w:val="00FB708D"/>
    <w:rsid w:val="00FD1D01"/>
    <w:rsid w:val="00FD4E7A"/>
    <w:rsid w:val="00FD7B3F"/>
    <w:rsid w:val="00FE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56179F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E487D"/>
    <w:rPr>
      <w:rFonts w:ascii="Cambria" w:eastAsia="MS Mincho" w:hAnsi="Cambria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716F"/>
    <w:pPr>
      <w:tabs>
        <w:tab w:val="center" w:pos="4320"/>
        <w:tab w:val="right" w:pos="8640"/>
      </w:tabs>
    </w:pPr>
    <w:rPr>
      <w:rFonts w:ascii="Arial" w:eastAsiaTheme="minorEastAsia" w:hAnsi="Arial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DC716F"/>
  </w:style>
  <w:style w:type="paragraph" w:styleId="Footer">
    <w:name w:val="footer"/>
    <w:basedOn w:val="Normal"/>
    <w:link w:val="FooterChar"/>
    <w:uiPriority w:val="99"/>
    <w:unhideWhenUsed/>
    <w:rsid w:val="00DC716F"/>
    <w:pPr>
      <w:tabs>
        <w:tab w:val="center" w:pos="4320"/>
        <w:tab w:val="right" w:pos="8640"/>
      </w:tabs>
    </w:pPr>
    <w:rPr>
      <w:rFonts w:ascii="Arial" w:eastAsiaTheme="minorEastAsia" w:hAnsi="Arial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DC716F"/>
  </w:style>
  <w:style w:type="paragraph" w:styleId="BalloonText">
    <w:name w:val="Balloon Text"/>
    <w:basedOn w:val="Normal"/>
    <w:link w:val="BalloonTextChar"/>
    <w:uiPriority w:val="99"/>
    <w:semiHidden/>
    <w:unhideWhenUsed/>
    <w:rsid w:val="00DC716F"/>
    <w:rPr>
      <w:rFonts w:ascii="Lucida Grande" w:eastAsiaTheme="minorEastAsia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16F"/>
    <w:rPr>
      <w:rFonts w:ascii="Lucida Grande" w:hAnsi="Lucida Grande" w:cs="Lucida Grande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DC716F"/>
  </w:style>
  <w:style w:type="paragraph" w:styleId="NormalWeb">
    <w:name w:val="Normal (Web)"/>
    <w:basedOn w:val="Normal"/>
    <w:uiPriority w:val="99"/>
    <w:unhideWhenUsed/>
    <w:rsid w:val="00EE487D"/>
    <w:pPr>
      <w:spacing w:before="100" w:beforeAutospacing="1" w:after="100" w:afterAutospacing="1"/>
    </w:pPr>
    <w:rPr>
      <w:rFonts w:ascii="Times New Roman" w:eastAsia="Times New Roman" w:hAnsi="Times New Roman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7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5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43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64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7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14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7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erryLim/Library/Group%20Containers/UBF8T346G9.Office/User%20Content.localized/Templates.localized/MP_Template_2018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MP_Template_2018.dotx</Template>
  <TotalTime>15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Lim</dc:creator>
  <cp:keywords/>
  <dc:description/>
  <cp:lastModifiedBy>Jerry Lim</cp:lastModifiedBy>
  <cp:revision>19</cp:revision>
  <cp:lastPrinted>2025-11-05T07:18:00Z</cp:lastPrinted>
  <dcterms:created xsi:type="dcterms:W3CDTF">2024-02-19T08:24:00Z</dcterms:created>
  <dcterms:modified xsi:type="dcterms:W3CDTF">2025-11-11T09:41:00Z</dcterms:modified>
</cp:coreProperties>
</file>