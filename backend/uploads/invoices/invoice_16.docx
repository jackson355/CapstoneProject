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1A214" w14:textId="4181FAB2" w:rsidR="0083793C" w:rsidRDefault="0083793C" w:rsidP="0083793C">
      <w:pPr>
        <w:jc w:val="right"/>
        <w:rPr>
          <w:rFonts w:ascii="Arial" w:hAnsi="Arial" w:cs="Arial"/>
          <w:b/>
        </w:rPr>
      </w:pPr>
      <w:r>
        <w:t>{{invoice_date}}</w:t>
      </w:r>
    </w:p>
    <w:p w14:paraId="42ACEB76" w14:textId="77777777" w:rsidR="00EE487D" w:rsidRDefault="00EE487D" w:rsidP="00EE487D">
      <w:pPr>
        <w:jc w:val="right"/>
        <w:rPr>
          <w:rFonts w:ascii="Arial" w:hAnsi="Arial" w:cs="Arial"/>
          <w:b/>
        </w:rPr>
      </w:pPr>
    </w:p>
    <w:tbl>
      <w:tblPr>
        <w:tblW w:w="0" w:type="auto"/>
        <w:tblBorders>
          <w:bottom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2"/>
        <w:gridCol w:w="7780"/>
      </w:tblGrid>
      <w:tr w:rsidR="00EE487D" w:rsidRPr="0037787F" w14:paraId="6F192B44" w14:textId="77777777" w:rsidTr="0020266D">
        <w:tc>
          <w:tcPr>
            <w:tcW w:w="1852" w:type="dxa"/>
            <w:tcBorders>
              <w:bottom w:val="nil"/>
            </w:tcBorders>
            <w:vAlign w:val="bottom"/>
          </w:tcPr>
          <w:p w14:paraId="7ED1EA40" w14:textId="77777777" w:rsidR="00EE487D" w:rsidRPr="00F5608D" w:rsidRDefault="00EE487D" w:rsidP="00F1413C">
            <w:pPr>
              <w:rPr>
                <w:rFonts w:ascii="Europa-Regular" w:hAnsi="Europa-Regular" w:cs="Arial"/>
                <w:color w:val="4A442A" w:themeColor="background2" w:themeShade="40"/>
                <w:sz w:val="18"/>
              </w:rPr>
            </w:pPr>
            <w:r w:rsidRPr="00F5608D">
              <w:rPr>
                <w:rFonts w:ascii="Europa-Regular" w:hAnsi="Europa-Regular" w:cs="Arial"/>
                <w:color w:val="4A442A" w:themeColor="background2" w:themeShade="40"/>
                <w:sz w:val="18"/>
              </w:rPr>
              <w:t>INVOICE NO</w:t>
            </w:r>
          </w:p>
        </w:tc>
        <w:tc>
          <w:tcPr>
            <w:tcW w:w="7780" w:type="dxa"/>
            <w:tcBorders>
              <w:bottom w:val="nil"/>
            </w:tcBorders>
            <w:vAlign w:val="center"/>
          </w:tcPr>
          <w:p>
            <w:r>
              <w:t>{{invoice_number}}</w:t>
            </w:r>
          </w:p>
        </w:tc>
      </w:tr>
      <w:tr w:rsidR="00EE487D" w:rsidRPr="0037787F" w14:paraId="7B790621" w14:textId="77777777" w:rsidTr="0020266D">
        <w:tc>
          <w:tcPr>
            <w:tcW w:w="1852" w:type="dxa"/>
            <w:tcBorders>
              <w:bottom w:val="nil"/>
            </w:tcBorders>
            <w:vAlign w:val="bottom"/>
          </w:tcPr>
          <w:p>
            <w:r>
              <w:t>Your P.O. No.</w:t>
            </w:r>
          </w:p>
        </w:tc>
        <w:tc>
          <w:tcPr>
            <w:tcW w:w="7780" w:type="dxa"/>
            <w:tcBorders>
              <w:top w:val="nil"/>
              <w:bottom w:val="nil"/>
            </w:tcBorders>
            <w:vAlign w:val="center"/>
          </w:tcPr>
          <w:p w14:paraId="4868E72A" w14:textId="4908CF69" w:rsidR="00EE487D" w:rsidRPr="0037787F" w:rsidRDefault="00EE487D" w:rsidP="00F1413C">
            <w:pPr>
              <w:rPr>
                <w:rFonts w:ascii="Arial" w:hAnsi="Arial" w:cs="Arial"/>
                <w:sz w:val="20"/>
              </w:rPr>
            </w:pPr>
          </w:p>
        </w:tc>
      </w:tr>
      <w:tr w:rsidR="00321176" w:rsidRPr="0037787F" w14:paraId="2CE559DC" w14:textId="77777777" w:rsidTr="0020266D">
        <w:tc>
          <w:tcPr>
            <w:tcW w:w="1852" w:type="dxa"/>
            <w:tcBorders>
              <w:bottom w:val="nil"/>
            </w:tcBorders>
            <w:vAlign w:val="bottom"/>
          </w:tcPr>
          <w:p w14:paraId="45020740" w14:textId="77777777" w:rsidR="00321176" w:rsidRPr="00F5608D" w:rsidRDefault="00321176" w:rsidP="00F1413C">
            <w:pPr>
              <w:rPr>
                <w:rFonts w:ascii="Europa-Regular" w:hAnsi="Europa-Regular" w:cs="Arial"/>
                <w:color w:val="4A442A" w:themeColor="background2" w:themeShade="40"/>
                <w:sz w:val="18"/>
              </w:rPr>
            </w:pPr>
          </w:p>
        </w:tc>
        <w:tc>
          <w:tcPr>
            <w:tcW w:w="7780" w:type="dxa"/>
            <w:tcBorders>
              <w:top w:val="nil"/>
              <w:bottom w:val="nil"/>
            </w:tcBorders>
            <w:vAlign w:val="center"/>
          </w:tcPr>
          <w:p w14:paraId="79DCF664" w14:textId="77777777" w:rsidR="00321176" w:rsidRPr="0037787F" w:rsidRDefault="00321176" w:rsidP="00F1413C">
            <w:pPr>
              <w:rPr>
                <w:rFonts w:ascii="Arial" w:hAnsi="Arial" w:cs="Arial"/>
                <w:sz w:val="20"/>
              </w:rPr>
            </w:pPr>
          </w:p>
        </w:tc>
      </w:tr>
      <w:tr w:rsidR="00087A6D" w:rsidRPr="0037787F" w14:paraId="0E164912" w14:textId="77777777" w:rsidTr="00803271">
        <w:tc>
          <w:tcPr>
            <w:tcW w:w="1852" w:type="dxa"/>
            <w:tcBorders>
              <w:top w:val="nil"/>
            </w:tcBorders>
            <w:vAlign w:val="bottom"/>
          </w:tcPr>
          <w:p w14:paraId="6CED11F4" w14:textId="77777777" w:rsidR="00087A6D" w:rsidRPr="0081002E" w:rsidRDefault="00087A6D" w:rsidP="00087A6D">
            <w:pPr>
              <w:rPr>
                <w:rFonts w:ascii="Europa-Regular" w:hAnsi="Europa-Regular" w:cs="Arial"/>
                <w:color w:val="4A442A" w:themeColor="background2" w:themeShade="40"/>
                <w:sz w:val="18"/>
              </w:rPr>
            </w:pPr>
            <w:r w:rsidRPr="0081002E">
              <w:rPr>
                <w:rFonts w:ascii="Europa-Regular" w:hAnsi="Europa-Regular" w:cs="Arial"/>
                <w:color w:val="4A442A" w:themeColor="background2" w:themeShade="40"/>
                <w:sz w:val="18"/>
              </w:rPr>
              <w:t>COMPANY</w:t>
            </w:r>
          </w:p>
        </w:tc>
        <w:tc>
          <w:tcPr>
            <w:tcW w:w="7780" w:type="dxa"/>
            <w:tcBorders>
              <w:top w:val="nil"/>
              <w:bottom w:val="nil"/>
            </w:tcBorders>
          </w:tcPr>
          <w:p>
            <w:r>
              <w:t>Facebook</w:t>
            </w:r>
          </w:p>
        </w:tc>
      </w:tr>
      <w:tr w:rsidR="00087A6D" w:rsidRPr="0037787F" w14:paraId="78DC3DB6" w14:textId="77777777" w:rsidTr="00803271">
        <w:trPr>
          <w:trHeight w:val="256"/>
        </w:trPr>
        <w:tc>
          <w:tcPr>
            <w:tcW w:w="1852" w:type="dxa"/>
            <w:vAlign w:val="bottom"/>
          </w:tcPr>
          <w:p w14:paraId="07FDE7CC" w14:textId="77777777" w:rsidR="00087A6D" w:rsidRPr="0081002E" w:rsidRDefault="00087A6D" w:rsidP="00087A6D">
            <w:pPr>
              <w:rPr>
                <w:rFonts w:ascii="Europa-Regular" w:hAnsi="Europa-Regular" w:cs="Arial"/>
                <w:color w:val="4A442A" w:themeColor="background2" w:themeShade="40"/>
                <w:sz w:val="18"/>
              </w:rPr>
            </w:pPr>
            <w:r w:rsidRPr="0081002E">
              <w:rPr>
                <w:rFonts w:ascii="Europa-Regular" w:hAnsi="Europa-Regular" w:cs="Arial"/>
                <w:color w:val="4A442A" w:themeColor="background2" w:themeShade="40"/>
                <w:sz w:val="18"/>
              </w:rPr>
              <w:t>CONTACT PERSON</w:t>
            </w:r>
          </w:p>
        </w:tc>
        <w:tc>
          <w:tcPr>
            <w:tcW w:w="7780" w:type="dxa"/>
            <w:tcBorders>
              <w:top w:val="nil"/>
            </w:tcBorders>
          </w:tcPr>
          <w:p>
            <w:r>
              <w:t xml:space="preserve">David </w:t>
            </w:r>
          </w:p>
        </w:tc>
      </w:tr>
      <w:tr w:rsidR="00087A6D" w:rsidRPr="0037787F" w14:paraId="53931A9A" w14:textId="77777777" w:rsidTr="0020266D">
        <w:tc>
          <w:tcPr>
            <w:tcW w:w="1852" w:type="dxa"/>
            <w:tcBorders>
              <w:bottom w:val="nil"/>
            </w:tcBorders>
          </w:tcPr>
          <w:p w14:paraId="343879F6" w14:textId="77777777" w:rsidR="00087A6D" w:rsidRPr="0081002E" w:rsidRDefault="00087A6D" w:rsidP="00087A6D">
            <w:pPr>
              <w:rPr>
                <w:rFonts w:ascii="Europa-Regular" w:hAnsi="Europa-Regular" w:cs="Arial"/>
                <w:color w:val="4A442A" w:themeColor="background2" w:themeShade="40"/>
                <w:sz w:val="18"/>
              </w:rPr>
            </w:pPr>
            <w:r w:rsidRPr="0081002E">
              <w:rPr>
                <w:rFonts w:ascii="Europa-Regular" w:hAnsi="Europa-Regular" w:cs="Arial"/>
                <w:color w:val="4A442A" w:themeColor="background2" w:themeShade="40"/>
                <w:sz w:val="18"/>
              </w:rPr>
              <w:t>ADDRESS</w:t>
            </w:r>
          </w:p>
        </w:tc>
        <w:tc>
          <w:tcPr>
            <w:tcW w:w="7780" w:type="dxa"/>
            <w:tcBorders>
              <w:bottom w:val="nil"/>
            </w:tcBorders>
            <w:vAlign w:val="center"/>
          </w:tcPr>
          <w:p>
            <w:r>
              <w:t>123 anson road</w:t>
            </w:r>
          </w:p>
        </w:tc>
      </w:tr>
      <w:tr w:rsidR="00087A6D" w:rsidRPr="0037787F" w14:paraId="52713000" w14:textId="77777777" w:rsidTr="0020266D">
        <w:trPr>
          <w:trHeight w:val="214"/>
        </w:trPr>
        <w:tc>
          <w:tcPr>
            <w:tcW w:w="1852" w:type="dxa"/>
            <w:tcBorders>
              <w:bottom w:val="nil"/>
            </w:tcBorders>
            <w:vAlign w:val="bottom"/>
          </w:tcPr>
          <w:p w14:paraId="4D705EE2" w14:textId="77777777" w:rsidR="00087A6D" w:rsidRPr="0081002E" w:rsidRDefault="00087A6D" w:rsidP="00087A6D">
            <w:pPr>
              <w:rPr>
                <w:rFonts w:ascii="Europa-Regular" w:hAnsi="Europa-Regular" w:cs="Arial"/>
                <w:color w:val="4A442A" w:themeColor="background2" w:themeShade="40"/>
                <w:sz w:val="18"/>
              </w:rPr>
            </w:pPr>
            <w:r w:rsidRPr="0081002E">
              <w:rPr>
                <w:rFonts w:ascii="Europa-Regular" w:hAnsi="Europa-Regular" w:cs="Arial"/>
                <w:color w:val="4A442A" w:themeColor="background2" w:themeShade="40"/>
                <w:sz w:val="18"/>
              </w:rPr>
              <w:t>CONTACT INFO</w:t>
            </w:r>
          </w:p>
        </w:tc>
        <w:tc>
          <w:tcPr>
            <w:tcW w:w="7780" w:type="dxa"/>
            <w:tcBorders>
              <w:bottom w:val="nil"/>
            </w:tcBorders>
            <w:vAlign w:val="center"/>
          </w:tcPr>
          <w:p w14:paraId="6AF4F53E" w14:textId="73716440" w:rsidR="00087A6D" w:rsidRPr="00B85F1C" w:rsidRDefault="0083793C" w:rsidP="00087A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83793C">
              <w:rPr>
                <w:rFonts w:ascii="Arial" w:hAnsi="Arial" w:cs="Arial"/>
                <w:sz w:val="20"/>
                <w:szCs w:val="20"/>
              </w:rPr>
              <w:t>Cathryn.Chee@iil.com</w:t>
            </w:r>
          </w:p>
        </w:tc>
      </w:tr>
    </w:tbl>
    <w:p w14:paraId="5B4B602B" w14:textId="538CCA82" w:rsidR="00624ED6" w:rsidRDefault="00624ED6"/>
    <w:tbl>
      <w:tblPr>
        <w:tblW w:w="1031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708"/>
        <w:gridCol w:w="5812"/>
        <w:gridCol w:w="1559"/>
        <w:gridCol w:w="1701"/>
      </w:tblGrid>
      <w:tr w:rsidR="00A323AA" w:rsidRPr="000B273C" w14:paraId="1C54E52D" w14:textId="77777777" w:rsidTr="00722E39">
        <w:tc>
          <w:tcPr>
            <w:tcW w:w="534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6AFB99A7" w14:textId="77777777" w:rsidR="00A323AA" w:rsidRPr="00F5608D" w:rsidRDefault="00A323AA" w:rsidP="00722E39">
            <w:pPr>
              <w:jc w:val="center"/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</w:pPr>
            <w:r w:rsidRPr="00F5608D"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  <w:t>NO</w:t>
            </w:r>
          </w:p>
        </w:tc>
        <w:tc>
          <w:tcPr>
            <w:tcW w:w="708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51429D4B" w14:textId="77777777" w:rsidR="00A323AA" w:rsidRPr="00F5608D" w:rsidRDefault="00A323AA" w:rsidP="00722E39">
            <w:pPr>
              <w:jc w:val="center"/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</w:pPr>
            <w:r w:rsidRPr="00F5608D"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  <w:t>QTY</w:t>
            </w:r>
          </w:p>
        </w:tc>
        <w:tc>
          <w:tcPr>
            <w:tcW w:w="5812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03992961" w14:textId="77777777" w:rsidR="00A323AA" w:rsidRPr="00F5608D" w:rsidRDefault="00A323AA" w:rsidP="00722E39">
            <w:pPr>
              <w:jc w:val="center"/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</w:pPr>
            <w:r w:rsidRPr="00F5608D"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  <w:t>DESCRIPTION</w:t>
            </w:r>
          </w:p>
        </w:tc>
        <w:tc>
          <w:tcPr>
            <w:tcW w:w="1559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25D52DA1" w14:textId="77777777" w:rsidR="00A323AA" w:rsidRPr="00F5608D" w:rsidRDefault="00A323AA" w:rsidP="00722E39">
            <w:pPr>
              <w:jc w:val="center"/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</w:pPr>
            <w:r w:rsidRPr="00F5608D"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  <w:t>UNIT PRICE</w:t>
            </w:r>
          </w:p>
        </w:tc>
        <w:tc>
          <w:tcPr>
            <w:tcW w:w="1701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7E444696" w14:textId="77777777" w:rsidR="00A323AA" w:rsidRPr="00F5608D" w:rsidRDefault="00A323AA" w:rsidP="00722E39">
            <w:pPr>
              <w:jc w:val="center"/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</w:pPr>
            <w:r w:rsidRPr="00F5608D"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  <w:t>TOTAL PRICE</w:t>
            </w:r>
          </w:p>
        </w:tc>
      </w:tr>
      <w:tr w:rsidR="00A323AA" w:rsidRPr="000B273C" w14:paraId="1771BAC7" w14:textId="77777777" w:rsidTr="0083793C">
        <w:trPr>
          <w:trHeight w:val="625"/>
        </w:trPr>
        <w:tc>
          <w:tcPr>
            <w:tcW w:w="534" w:type="dxa"/>
            <w:tcBorders>
              <w:top w:val="double" w:sz="4" w:space="0" w:color="auto"/>
              <w:left w:val="nil"/>
              <w:bottom w:val="dotted" w:sz="4" w:space="0" w:color="auto"/>
              <w:right w:val="dotted" w:sz="4" w:space="0" w:color="auto"/>
            </w:tcBorders>
            <w:vAlign w:val="center"/>
          </w:tcPr>
          <w:p w14:paraId="7FE8AC69" w14:textId="77777777" w:rsidR="00A323AA" w:rsidRPr="00153E4E" w:rsidRDefault="00A323AA" w:rsidP="00722E3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53E4E">
              <w:rPr>
                <w:rFonts w:ascii="Arial" w:hAnsi="Arial" w:cs="Arial"/>
                <w:sz w:val="21"/>
                <w:szCs w:val="21"/>
              </w:rPr>
              <w:t>01</w:t>
            </w:r>
          </w:p>
        </w:tc>
        <w:tc>
          <w:tcPr>
            <w:tcW w:w="708" w:type="dxa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C2B39C6" w14:textId="38A0A5C1" w:rsidR="00A323AA" w:rsidRPr="00153E4E" w:rsidRDefault="00A323AA" w:rsidP="00722E3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53E4E">
              <w:rPr>
                <w:rFonts w:ascii="Arial" w:hAnsi="Arial" w:cs="Arial"/>
                <w:sz w:val="21"/>
                <w:szCs w:val="21"/>
              </w:rPr>
              <w:t>0</w:t>
            </w:r>
            <w:r w:rsidR="00D124E5">
              <w:rPr>
                <w:rFonts w:ascii="Arial" w:hAnsi="Arial" w:cs="Arial"/>
                <w:sz w:val="21"/>
                <w:szCs w:val="21"/>
              </w:rPr>
              <w:t>1</w:t>
            </w:r>
          </w:p>
        </w:tc>
        <w:tc>
          <w:tcPr>
            <w:tcW w:w="5812" w:type="dxa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1541DB2" w14:textId="55B34608" w:rsidR="009D3736" w:rsidRPr="009D3736" w:rsidRDefault="00D124E5" w:rsidP="00722E39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Development of course materials for</w:t>
            </w:r>
            <w:r w:rsidR="0083793C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2 full day workshop for UOB Bank - </w:t>
            </w:r>
            <w:r w:rsidR="0083793C" w:rsidRPr="0083793C">
              <w:rPr>
                <w:rFonts w:ascii="Arial" w:hAnsi="Arial" w:cs="Arial"/>
                <w:b/>
                <w:bCs/>
                <w:sz w:val="21"/>
                <w:szCs w:val="21"/>
              </w:rPr>
              <w:t>Python for HR Automation in</w:t>
            </w:r>
            <w:r w:rsidR="0083793C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r w:rsidR="0083793C" w:rsidRPr="0083793C">
              <w:rPr>
                <w:rFonts w:ascii="Arial" w:hAnsi="Arial" w:cs="Arial"/>
                <w:b/>
                <w:bCs/>
                <w:sz w:val="21"/>
                <w:szCs w:val="21"/>
              </w:rPr>
              <w:t>Microsoft 365 with Copilot</w:t>
            </w:r>
          </w:p>
        </w:tc>
        <w:tc>
          <w:tcPr>
            <w:tcW w:w="1559" w:type="dxa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>{{amount_due}}</w:t>
            </w:r>
          </w:p>
        </w:tc>
        <w:tc>
          <w:tcPr>
            <w:tcW w:w="1701" w:type="dxa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nil"/>
            </w:tcBorders>
            <w:vAlign w:val="center"/>
          </w:tcPr>
          <w:p>
            <w:r>
              <w:t>{{amount_due}}</w:t>
            </w:r>
          </w:p>
        </w:tc>
      </w:tr>
      <w:tr w:rsidR="0083793C" w:rsidRPr="000B273C" w14:paraId="77AF3179" w14:textId="77777777" w:rsidTr="00D124E5">
        <w:trPr>
          <w:trHeight w:val="350"/>
        </w:trPr>
        <w:tc>
          <w:tcPr>
            <w:tcW w:w="534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vAlign w:val="center"/>
          </w:tcPr>
          <w:p w14:paraId="68DAEEB9" w14:textId="27A5294D" w:rsidR="0083793C" w:rsidRPr="00153E4E" w:rsidRDefault="0083793C" w:rsidP="00D124E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2052239" w14:textId="6C1CCB03" w:rsidR="0083793C" w:rsidRPr="00153E4E" w:rsidRDefault="0083793C" w:rsidP="00D124E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8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9FEB795" w14:textId="43495850" w:rsidR="0083793C" w:rsidRDefault="0083793C" w:rsidP="0083793C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BD57E90" w14:textId="6FCDBC04" w:rsidR="0083793C" w:rsidRPr="00467E22" w:rsidRDefault="0083793C" w:rsidP="00D124E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vAlign w:val="center"/>
          </w:tcPr>
          <w:p w14:paraId="18650CF7" w14:textId="42B2E62E" w:rsidR="0083793C" w:rsidRPr="00467E22" w:rsidRDefault="0083793C" w:rsidP="00D124E5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83793C" w:rsidRPr="000B273C" w14:paraId="06B72514" w14:textId="77777777" w:rsidTr="00722E39">
        <w:tc>
          <w:tcPr>
            <w:tcW w:w="534" w:type="dxa"/>
            <w:tcBorders>
              <w:top w:val="dotted" w:sz="4" w:space="0" w:color="auto"/>
              <w:left w:val="nil"/>
              <w:bottom w:val="double" w:sz="4" w:space="0" w:color="auto"/>
              <w:right w:val="dotted" w:sz="4" w:space="0" w:color="auto"/>
            </w:tcBorders>
            <w:vAlign w:val="center"/>
          </w:tcPr>
          <w:p w14:paraId="25909E3C" w14:textId="77777777" w:rsidR="0083793C" w:rsidRPr="009E2B96" w:rsidRDefault="0083793C" w:rsidP="0083793C">
            <w:pPr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708" w:type="dxa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vAlign w:val="center"/>
          </w:tcPr>
          <w:p w14:paraId="3813352B" w14:textId="77777777" w:rsidR="0083793C" w:rsidRPr="009E2B96" w:rsidRDefault="0083793C" w:rsidP="0083793C">
            <w:pPr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5812" w:type="dxa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vAlign w:val="center"/>
          </w:tcPr>
          <w:p w14:paraId="53EB9680" w14:textId="77777777" w:rsidR="0083793C" w:rsidRPr="009E2B96" w:rsidRDefault="0083793C" w:rsidP="0083793C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vAlign w:val="center"/>
          </w:tcPr>
          <w:p w14:paraId="0FF98B36" w14:textId="77777777" w:rsidR="0083793C" w:rsidRPr="009E2B96" w:rsidRDefault="0083793C" w:rsidP="0083793C">
            <w:pPr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  <w:vAlign w:val="center"/>
          </w:tcPr>
          <w:p w14:paraId="735E60DE" w14:textId="77777777" w:rsidR="0083793C" w:rsidRPr="009E2B96" w:rsidRDefault="0083793C" w:rsidP="0083793C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83793C" w:rsidRPr="000B273C" w14:paraId="0AAB0840" w14:textId="77777777" w:rsidTr="00722E39">
        <w:tc>
          <w:tcPr>
            <w:tcW w:w="8613" w:type="dxa"/>
            <w:gridSpan w:val="4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B1630A1" w14:textId="77777777" w:rsidR="0083793C" w:rsidRPr="00F5608D" w:rsidRDefault="0083793C" w:rsidP="0083793C">
            <w:pPr>
              <w:jc w:val="right"/>
              <w:rPr>
                <w:rFonts w:ascii="Europa-Bold" w:hAnsi="Europa-Bold"/>
                <w:color w:val="262626" w:themeColor="text1" w:themeTint="D9"/>
                <w:sz w:val="20"/>
              </w:rPr>
            </w:pPr>
            <w:r w:rsidRPr="00F5608D">
              <w:rPr>
                <w:rFonts w:ascii="Europa-Bold" w:hAnsi="Europa-Bold"/>
                <w:color w:val="262626" w:themeColor="text1" w:themeTint="D9"/>
                <w:sz w:val="20"/>
              </w:rPr>
              <w:t>SUBTOTAL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r>
              <w:t>{{amount_due}}</w:t>
            </w:r>
          </w:p>
        </w:tc>
      </w:tr>
      <w:tr w:rsidR="0083793C" w:rsidRPr="000B273C" w14:paraId="00F387D1" w14:textId="77777777" w:rsidTr="00722E39">
        <w:tc>
          <w:tcPr>
            <w:tcW w:w="861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5E68412F" w14:textId="77777777" w:rsidR="0083793C" w:rsidRPr="00F5608D" w:rsidRDefault="0083793C" w:rsidP="0083793C">
            <w:pPr>
              <w:spacing w:before="120"/>
              <w:jc w:val="right"/>
              <w:rPr>
                <w:rFonts w:ascii="Europa-Bold" w:hAnsi="Europa-Bold"/>
                <w:color w:val="262626" w:themeColor="text1" w:themeTint="D9"/>
                <w:sz w:val="20"/>
              </w:rPr>
            </w:pPr>
            <w:r w:rsidRPr="00F5608D">
              <w:rPr>
                <w:rFonts w:ascii="Europa-Bold" w:hAnsi="Europa-Bold"/>
                <w:color w:val="262626" w:themeColor="text1" w:themeTint="D9"/>
                <w:sz w:val="20"/>
              </w:rPr>
              <w:t>MISCELLANEOUS</w:t>
            </w:r>
          </w:p>
        </w:tc>
        <w:tc>
          <w:tcPr>
            <w:tcW w:w="1701" w:type="dxa"/>
            <w:tcBorders>
              <w:bottom w:val="single" w:sz="2" w:space="0" w:color="auto"/>
              <w:right w:val="single" w:sz="4" w:space="0" w:color="auto"/>
            </w:tcBorders>
            <w:vAlign w:val="center"/>
          </w:tcPr>
          <w:p w14:paraId="6099A248" w14:textId="77777777" w:rsidR="0083793C" w:rsidRPr="00EE487D" w:rsidRDefault="0083793C" w:rsidP="0083793C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793C" w:rsidRPr="000B273C" w14:paraId="1297FFA6" w14:textId="77777777" w:rsidTr="00722E39">
        <w:trPr>
          <w:trHeight w:val="305"/>
        </w:trPr>
        <w:tc>
          <w:tcPr>
            <w:tcW w:w="8613" w:type="dxa"/>
            <w:gridSpan w:val="4"/>
            <w:tcBorders>
              <w:top w:val="nil"/>
              <w:left w:val="nil"/>
              <w:bottom w:val="nil"/>
            </w:tcBorders>
          </w:tcPr>
          <w:p w14:paraId="19AE005F" w14:textId="10DC3B7D" w:rsidR="0083793C" w:rsidRPr="00F5608D" w:rsidRDefault="0083793C" w:rsidP="0083793C">
            <w:pPr>
              <w:spacing w:before="180"/>
              <w:jc w:val="right"/>
              <w:rPr>
                <w:rFonts w:ascii="Europa-Bold" w:hAnsi="Europa-Bold"/>
                <w:color w:val="262626" w:themeColor="text1" w:themeTint="D9"/>
              </w:rPr>
            </w:pPr>
            <w:r w:rsidRPr="00F5608D">
              <w:rPr>
                <w:rFonts w:ascii="Europa-Bold" w:hAnsi="Europa-Bold"/>
                <w:color w:val="262626" w:themeColor="text1" w:themeTint="D9"/>
              </w:rPr>
              <w:t>AMOUNT DUE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>
            <w:r>
              <w:t>{{amount_due}}</w:t>
            </w:r>
          </w:p>
        </w:tc>
      </w:tr>
    </w:tbl>
    <w:p w14:paraId="75B5283C" w14:textId="712A985A" w:rsidR="00EE487D" w:rsidRDefault="00EE487D"/>
    <w:p w14:paraId="598BD1CC" w14:textId="58401351" w:rsidR="00EE487D" w:rsidRDefault="00EE487D"/>
    <w:p w14:paraId="67D90963" w14:textId="77777777" w:rsidR="009A16C2" w:rsidRDefault="009A16C2"/>
    <w:p w14:paraId="11F2B2F1" w14:textId="77777777" w:rsidR="009A16C2" w:rsidRDefault="009A16C2"/>
    <w:p w14:paraId="50CCCA6D" w14:textId="77777777" w:rsidR="009A16C2" w:rsidRDefault="009A16C2"/>
    <w:p w14:paraId="22256148" w14:textId="77777777" w:rsidR="009A16C2" w:rsidRDefault="009A16C2"/>
    <w:p w14:paraId="3B984C51" w14:textId="77777777" w:rsidR="009A16C2" w:rsidRDefault="009A16C2"/>
    <w:p w14:paraId="193D224C" w14:textId="77777777" w:rsidR="009A16C2" w:rsidRDefault="009A16C2"/>
    <w:p w14:paraId="0107D674" w14:textId="7E5168F1" w:rsidR="009A16C2" w:rsidRDefault="009A16C2"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58E7F67" wp14:editId="4E0AAC66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1338580" cy="1045845"/>
                <wp:effectExtent l="25400" t="0" r="58420" b="20955"/>
                <wp:wrapNone/>
                <wp:docPr id="1" name="Freefor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1338580" cy="1045845"/>
                        </a:xfrm>
                        <a:custGeom>
                          <a:avLst/>
                          <a:gdLst>
                            <a:gd name="T0" fmla="+- 0 12298 12193"/>
                            <a:gd name="T1" fmla="*/ T0 w 3719"/>
                            <a:gd name="T2" fmla="+- 0 7660 6308"/>
                            <a:gd name="T3" fmla="*/ 7660 h 2905"/>
                            <a:gd name="T4" fmla="+- 0 12465 12193"/>
                            <a:gd name="T5" fmla="*/ T4 w 3719"/>
                            <a:gd name="T6" fmla="+- 0 6403 6308"/>
                            <a:gd name="T7" fmla="*/ 6403 h 2905"/>
                            <a:gd name="T8" fmla="+- 0 12811 12193"/>
                            <a:gd name="T9" fmla="*/ T8 w 3719"/>
                            <a:gd name="T10" fmla="+- 0 6811 6308"/>
                            <a:gd name="T11" fmla="*/ 6811 h 2905"/>
                            <a:gd name="T12" fmla="+- 0 12808 12193"/>
                            <a:gd name="T13" fmla="*/ T12 w 3719"/>
                            <a:gd name="T14" fmla="+- 0 9192 6308"/>
                            <a:gd name="T15" fmla="*/ 9192 h 2905"/>
                            <a:gd name="T16" fmla="+- 0 12539 12193"/>
                            <a:gd name="T17" fmla="*/ T16 w 3719"/>
                            <a:gd name="T18" fmla="+- 0 8204 6308"/>
                            <a:gd name="T19" fmla="*/ 8204 h 2905"/>
                            <a:gd name="T20" fmla="+- 0 12734 12193"/>
                            <a:gd name="T21" fmla="*/ T20 w 3719"/>
                            <a:gd name="T22" fmla="+- 0 8191 6308"/>
                            <a:gd name="T23" fmla="*/ 8191 h 2905"/>
                            <a:gd name="T24" fmla="+- 0 13163 12193"/>
                            <a:gd name="T25" fmla="*/ T24 w 3719"/>
                            <a:gd name="T26" fmla="+- 0 8924 6308"/>
                            <a:gd name="T27" fmla="*/ 8924 h 2905"/>
                            <a:gd name="T28" fmla="+- 0 13091 12193"/>
                            <a:gd name="T29" fmla="*/ T28 w 3719"/>
                            <a:gd name="T30" fmla="+- 0 7881 6308"/>
                            <a:gd name="T31" fmla="*/ 7881 h 2905"/>
                            <a:gd name="T32" fmla="+- 0 13365 12193"/>
                            <a:gd name="T33" fmla="*/ T32 w 3719"/>
                            <a:gd name="T34" fmla="+- 0 8531 6308"/>
                            <a:gd name="T35" fmla="*/ 8531 h 2905"/>
                            <a:gd name="T36" fmla="+- 0 13399 12193"/>
                            <a:gd name="T37" fmla="*/ T36 w 3719"/>
                            <a:gd name="T38" fmla="+- 0 8118 6308"/>
                            <a:gd name="T39" fmla="*/ 8118 h 2905"/>
                            <a:gd name="T40" fmla="+- 0 13542 12193"/>
                            <a:gd name="T41" fmla="*/ T40 w 3719"/>
                            <a:gd name="T42" fmla="+- 0 8462 6308"/>
                            <a:gd name="T43" fmla="*/ 8462 h 2905"/>
                            <a:gd name="T44" fmla="+- 0 13508 12193"/>
                            <a:gd name="T45" fmla="*/ T44 w 3719"/>
                            <a:gd name="T46" fmla="+- 0 7940 6308"/>
                            <a:gd name="T47" fmla="*/ 7940 h 2905"/>
                            <a:gd name="T48" fmla="+- 0 13660 12193"/>
                            <a:gd name="T49" fmla="*/ T48 w 3719"/>
                            <a:gd name="T50" fmla="+- 0 8347 6308"/>
                            <a:gd name="T51" fmla="*/ 8347 h 2905"/>
                            <a:gd name="T52" fmla="+- 0 13453 12193"/>
                            <a:gd name="T53" fmla="*/ T52 w 3719"/>
                            <a:gd name="T54" fmla="+- 0 7720 6308"/>
                            <a:gd name="T55" fmla="*/ 7720 h 2905"/>
                            <a:gd name="T56" fmla="+- 0 13649 12193"/>
                            <a:gd name="T57" fmla="*/ T56 w 3719"/>
                            <a:gd name="T58" fmla="+- 0 7773 6308"/>
                            <a:gd name="T59" fmla="*/ 7773 h 2905"/>
                            <a:gd name="T60" fmla="+- 0 13490 12193"/>
                            <a:gd name="T61" fmla="*/ T60 w 3719"/>
                            <a:gd name="T62" fmla="+- 0 6523 6308"/>
                            <a:gd name="T63" fmla="*/ 6523 h 2905"/>
                            <a:gd name="T64" fmla="+- 0 14250 12193"/>
                            <a:gd name="T65" fmla="*/ T64 w 3719"/>
                            <a:gd name="T66" fmla="+- 0 9146 6308"/>
                            <a:gd name="T67" fmla="*/ 9146 h 2905"/>
                            <a:gd name="T68" fmla="+- 0 14077 12193"/>
                            <a:gd name="T69" fmla="*/ T68 w 3719"/>
                            <a:gd name="T70" fmla="+- 0 9075 6308"/>
                            <a:gd name="T71" fmla="*/ 9075 h 2905"/>
                            <a:gd name="T72" fmla="+- 0 13690 12193"/>
                            <a:gd name="T73" fmla="*/ T72 w 3719"/>
                            <a:gd name="T74" fmla="+- 0 7786 6308"/>
                            <a:gd name="T75" fmla="*/ 7786 h 2905"/>
                            <a:gd name="T76" fmla="+- 0 14259 12193"/>
                            <a:gd name="T77" fmla="*/ T76 w 3719"/>
                            <a:gd name="T78" fmla="+- 0 8804 6308"/>
                            <a:gd name="T79" fmla="*/ 8804 h 2905"/>
                            <a:gd name="T80" fmla="+- 0 14311 12193"/>
                            <a:gd name="T81" fmla="*/ T80 w 3719"/>
                            <a:gd name="T82" fmla="+- 0 8717 6308"/>
                            <a:gd name="T83" fmla="*/ 8717 h 2905"/>
                            <a:gd name="T84" fmla="+- 0 14144 12193"/>
                            <a:gd name="T85" fmla="*/ T84 w 3719"/>
                            <a:gd name="T86" fmla="+- 0 7492 6308"/>
                            <a:gd name="T87" fmla="*/ 7492 h 2905"/>
                            <a:gd name="T88" fmla="+- 0 14325 12193"/>
                            <a:gd name="T89" fmla="*/ T88 w 3719"/>
                            <a:gd name="T90" fmla="+- 0 8160 6308"/>
                            <a:gd name="T91" fmla="*/ 8160 h 2905"/>
                            <a:gd name="T92" fmla="+- 0 14314 12193"/>
                            <a:gd name="T93" fmla="*/ T92 w 3719"/>
                            <a:gd name="T94" fmla="+- 0 8569 6308"/>
                            <a:gd name="T95" fmla="*/ 8569 h 2905"/>
                            <a:gd name="T96" fmla="+- 0 13910 12193"/>
                            <a:gd name="T97" fmla="*/ T96 w 3719"/>
                            <a:gd name="T98" fmla="+- 0 6611 6308"/>
                            <a:gd name="T99" fmla="*/ 6611 h 2905"/>
                            <a:gd name="T100" fmla="+- 0 14013 12193"/>
                            <a:gd name="T101" fmla="*/ T100 w 3719"/>
                            <a:gd name="T102" fmla="+- 0 6722 6308"/>
                            <a:gd name="T103" fmla="*/ 6722 h 2905"/>
                            <a:gd name="T104" fmla="+- 0 14786 12193"/>
                            <a:gd name="T105" fmla="*/ T104 w 3719"/>
                            <a:gd name="T106" fmla="+- 0 8231 6308"/>
                            <a:gd name="T107" fmla="*/ 8231 h 2905"/>
                            <a:gd name="T108" fmla="+- 0 14854 12193"/>
                            <a:gd name="T109" fmla="*/ T108 w 3719"/>
                            <a:gd name="T110" fmla="+- 0 7447 6308"/>
                            <a:gd name="T111" fmla="*/ 7447 h 2905"/>
                            <a:gd name="T112" fmla="+- 0 15088 12193"/>
                            <a:gd name="T113" fmla="*/ T112 w 3719"/>
                            <a:gd name="T114" fmla="+- 0 7874 6308"/>
                            <a:gd name="T115" fmla="*/ 7874 h 2905"/>
                            <a:gd name="T116" fmla="+- 0 15132 12193"/>
                            <a:gd name="T117" fmla="*/ T116 w 3719"/>
                            <a:gd name="T118" fmla="+- 0 7394 6308"/>
                            <a:gd name="T119" fmla="*/ 7394 h 2905"/>
                            <a:gd name="T120" fmla="+- 0 15910 12193"/>
                            <a:gd name="T121" fmla="*/ T120 w 3719"/>
                            <a:gd name="T122" fmla="+- 0 7436 6308"/>
                            <a:gd name="T123" fmla="*/ 7436 h 2905"/>
                            <a:gd name="T124" fmla="+- 0 13897 12193"/>
                            <a:gd name="T125" fmla="*/ T124 w 3719"/>
                            <a:gd name="T126" fmla="+- 0 7102 6308"/>
                            <a:gd name="T127" fmla="*/ 7102 h 2905"/>
                            <a:gd name="T128" fmla="+- 0 13945 12193"/>
                            <a:gd name="T129" fmla="*/ T128 w 3719"/>
                            <a:gd name="T130" fmla="+- 0 7128 6308"/>
                            <a:gd name="T131" fmla="*/ 7128 h 2905"/>
                            <a:gd name="T132" fmla="+- 0 12984 12193"/>
                            <a:gd name="T133" fmla="*/ T132 w 3719"/>
                            <a:gd name="T134" fmla="+- 0 7326 6308"/>
                            <a:gd name="T135" fmla="*/ 7326 h 2905"/>
                            <a:gd name="T136" fmla="+- 0 13529 12193"/>
                            <a:gd name="T137" fmla="*/ T136 w 3719"/>
                            <a:gd name="T138" fmla="+- 0 9162 6308"/>
                            <a:gd name="T139" fmla="*/ 9162 h 2905"/>
                            <a:gd name="T140" fmla="+- 0 13711 12193"/>
                            <a:gd name="T141" fmla="*/ T140 w 3719"/>
                            <a:gd name="T142" fmla="+- 0 9054 6308"/>
                            <a:gd name="T143" fmla="*/ 9054 h 2905"/>
                            <a:gd name="T144" fmla="+- 0 14900 12193"/>
                            <a:gd name="T145" fmla="*/ T144 w 3719"/>
                            <a:gd name="T146" fmla="+- 0 7913 6308"/>
                            <a:gd name="T147" fmla="*/ 7913 h 2905"/>
                            <a:gd name="T148" fmla="+- 0 14972 12193"/>
                            <a:gd name="T149" fmla="*/ T148 w 3719"/>
                            <a:gd name="T150" fmla="+- 0 7989 6308"/>
                            <a:gd name="T151" fmla="*/ 7989 h 290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3719" h="2905" extrusionOk="0">
                              <a:moveTo>
                                <a:pt x="112" y="1249"/>
                              </a:moveTo>
                              <a:cubicBezTo>
                                <a:pt x="111" y="1259"/>
                                <a:pt x="128" y="1387"/>
                                <a:pt x="105" y="1352"/>
                              </a:cubicBezTo>
                              <a:cubicBezTo>
                                <a:pt x="19" y="1223"/>
                                <a:pt x="10" y="1004"/>
                                <a:pt x="0" y="857"/>
                              </a:cubicBezTo>
                              <a:cubicBezTo>
                                <a:pt x="-16" y="612"/>
                                <a:pt x="39" y="235"/>
                                <a:pt x="272" y="95"/>
                              </a:cubicBezTo>
                              <a:cubicBezTo>
                                <a:pt x="326" y="74"/>
                                <a:pt x="343" y="66"/>
                                <a:pt x="382" y="71"/>
                              </a:cubicBezTo>
                              <a:cubicBezTo>
                                <a:pt x="530" y="200"/>
                                <a:pt x="581" y="292"/>
                                <a:pt x="618" y="503"/>
                              </a:cubicBezTo>
                              <a:cubicBezTo>
                                <a:pt x="728" y="1131"/>
                                <a:pt x="685" y="1811"/>
                                <a:pt x="669" y="2446"/>
                              </a:cubicBezTo>
                              <a:cubicBezTo>
                                <a:pt x="665" y="2600"/>
                                <a:pt x="646" y="2739"/>
                                <a:pt x="615" y="2884"/>
                              </a:cubicBezTo>
                              <a:cubicBezTo>
                                <a:pt x="584" y="2846"/>
                                <a:pt x="544" y="2818"/>
                                <a:pt x="515" y="2759"/>
                              </a:cubicBezTo>
                              <a:cubicBezTo>
                                <a:pt x="394" y="2514"/>
                                <a:pt x="285" y="2171"/>
                                <a:pt x="346" y="1896"/>
                              </a:cubicBezTo>
                              <a:cubicBezTo>
                                <a:pt x="363" y="1842"/>
                                <a:pt x="367" y="1827"/>
                                <a:pt x="390" y="1798"/>
                              </a:cubicBezTo>
                              <a:cubicBezTo>
                                <a:pt x="446" y="1828"/>
                                <a:pt x="478" y="1800"/>
                                <a:pt x="541" y="1883"/>
                              </a:cubicBezTo>
                              <a:cubicBezTo>
                                <a:pt x="710" y="2107"/>
                                <a:pt x="769" y="2396"/>
                                <a:pt x="948" y="2611"/>
                              </a:cubicBezTo>
                              <a:cubicBezTo>
                                <a:pt x="955" y="2613"/>
                                <a:pt x="963" y="2614"/>
                                <a:pt x="970" y="2616"/>
                              </a:cubicBezTo>
                              <a:cubicBezTo>
                                <a:pt x="981" y="2559"/>
                                <a:pt x="1003" y="2515"/>
                                <a:pt x="1000" y="2445"/>
                              </a:cubicBezTo>
                              <a:cubicBezTo>
                                <a:pt x="990" y="2168"/>
                                <a:pt x="913" y="1804"/>
                                <a:pt x="898" y="1573"/>
                              </a:cubicBezTo>
                              <a:cubicBezTo>
                                <a:pt x="1009" y="1837"/>
                                <a:pt x="1107" y="2107"/>
                                <a:pt x="1210" y="2374"/>
                              </a:cubicBezTo>
                              <a:cubicBezTo>
                                <a:pt x="1197" y="2325"/>
                                <a:pt x="1186" y="2273"/>
                                <a:pt x="1172" y="2223"/>
                              </a:cubicBezTo>
                              <a:cubicBezTo>
                                <a:pt x="1116" y="2020"/>
                                <a:pt x="1081" y="1831"/>
                                <a:pt x="1082" y="1631"/>
                              </a:cubicBezTo>
                              <a:cubicBezTo>
                                <a:pt x="1122" y="1687"/>
                                <a:pt x="1172" y="1735"/>
                                <a:pt x="1206" y="1810"/>
                              </a:cubicBezTo>
                              <a:cubicBezTo>
                                <a:pt x="1290" y="1995"/>
                                <a:pt x="1347" y="2192"/>
                                <a:pt x="1411" y="2384"/>
                              </a:cubicBezTo>
                              <a:cubicBezTo>
                                <a:pt x="1391" y="2307"/>
                                <a:pt x="1370" y="2231"/>
                                <a:pt x="1349" y="2154"/>
                              </a:cubicBezTo>
                              <a:cubicBezTo>
                                <a:pt x="1335" y="2101"/>
                                <a:pt x="1165" y="1441"/>
                                <a:pt x="1208" y="1437"/>
                              </a:cubicBezTo>
                              <a:cubicBezTo>
                                <a:pt x="1253" y="1433"/>
                                <a:pt x="1305" y="1609"/>
                                <a:pt x="1315" y="1632"/>
                              </a:cubicBezTo>
                              <a:cubicBezTo>
                                <a:pt x="1362" y="1737"/>
                                <a:pt x="1396" y="1850"/>
                                <a:pt x="1435" y="1958"/>
                              </a:cubicBezTo>
                              <a:cubicBezTo>
                                <a:pt x="1451" y="2002"/>
                                <a:pt x="1455" y="2013"/>
                                <a:pt x="1467" y="2039"/>
                              </a:cubicBezTo>
                              <a:cubicBezTo>
                                <a:pt x="1454" y="1986"/>
                                <a:pt x="1442" y="1924"/>
                                <a:pt x="1424" y="1869"/>
                              </a:cubicBezTo>
                              <a:cubicBezTo>
                                <a:pt x="1375" y="1715"/>
                                <a:pt x="1318" y="1563"/>
                                <a:pt x="1260" y="1412"/>
                              </a:cubicBezTo>
                              <a:cubicBezTo>
                                <a:pt x="1284" y="1456"/>
                                <a:pt x="1387" y="1706"/>
                                <a:pt x="1452" y="1671"/>
                              </a:cubicBezTo>
                              <a:cubicBezTo>
                                <a:pt x="1496" y="1647"/>
                                <a:pt x="1459" y="1496"/>
                                <a:pt x="1456" y="1465"/>
                              </a:cubicBezTo>
                              <a:cubicBezTo>
                                <a:pt x="1407" y="974"/>
                                <a:pt x="1285" y="494"/>
                                <a:pt x="1247" y="0"/>
                              </a:cubicBezTo>
                              <a:cubicBezTo>
                                <a:pt x="1264" y="71"/>
                                <a:pt x="1280" y="144"/>
                                <a:pt x="1297" y="215"/>
                              </a:cubicBezTo>
                              <a:cubicBezTo>
                                <a:pt x="1455" y="884"/>
                                <a:pt x="1698" y="1520"/>
                                <a:pt x="1921" y="2169"/>
                              </a:cubicBezTo>
                              <a:cubicBezTo>
                                <a:pt x="1995" y="2384"/>
                                <a:pt x="2076" y="2609"/>
                                <a:pt x="2057" y="2838"/>
                              </a:cubicBezTo>
                              <a:cubicBezTo>
                                <a:pt x="2053" y="2847"/>
                                <a:pt x="2048" y="2856"/>
                                <a:pt x="2044" y="2865"/>
                              </a:cubicBezTo>
                              <a:cubicBezTo>
                                <a:pt x="1990" y="2833"/>
                                <a:pt x="1943" y="2841"/>
                                <a:pt x="1884" y="2767"/>
                              </a:cubicBezTo>
                              <a:cubicBezTo>
                                <a:pt x="1663" y="2492"/>
                                <a:pt x="1569" y="2090"/>
                                <a:pt x="1510" y="1751"/>
                              </a:cubicBezTo>
                              <a:cubicBezTo>
                                <a:pt x="1493" y="1656"/>
                                <a:pt x="1498" y="1569"/>
                                <a:pt x="1497" y="1478"/>
                              </a:cubicBezTo>
                              <a:cubicBezTo>
                                <a:pt x="1539" y="1534"/>
                                <a:pt x="1585" y="1583"/>
                                <a:pt x="1623" y="1649"/>
                              </a:cubicBezTo>
                              <a:cubicBezTo>
                                <a:pt x="1781" y="1926"/>
                                <a:pt x="1880" y="2236"/>
                                <a:pt x="2066" y="2496"/>
                              </a:cubicBezTo>
                              <a:cubicBezTo>
                                <a:pt x="2072" y="2500"/>
                                <a:pt x="2079" y="2503"/>
                                <a:pt x="2085" y="2507"/>
                              </a:cubicBezTo>
                              <a:cubicBezTo>
                                <a:pt x="2089" y="2486"/>
                                <a:pt x="2116" y="2450"/>
                                <a:pt x="2118" y="2409"/>
                              </a:cubicBezTo>
                              <a:cubicBezTo>
                                <a:pt x="2137" y="2072"/>
                                <a:pt x="2037" y="1696"/>
                                <a:pt x="1996" y="1362"/>
                              </a:cubicBezTo>
                              <a:cubicBezTo>
                                <a:pt x="1988" y="1294"/>
                                <a:pt x="1963" y="1204"/>
                                <a:pt x="1951" y="1184"/>
                              </a:cubicBezTo>
                              <a:cubicBezTo>
                                <a:pt x="1950" y="1199"/>
                                <a:pt x="1948" y="1213"/>
                                <a:pt x="1947" y="1228"/>
                              </a:cubicBezTo>
                              <a:cubicBezTo>
                                <a:pt x="1961" y="1475"/>
                                <a:pt x="2028" y="1631"/>
                                <a:pt x="2132" y="1852"/>
                              </a:cubicBezTo>
                              <a:cubicBezTo>
                                <a:pt x="2188" y="1971"/>
                                <a:pt x="2263" y="2124"/>
                                <a:pt x="2182" y="2249"/>
                              </a:cubicBezTo>
                              <a:cubicBezTo>
                                <a:pt x="2154" y="2265"/>
                                <a:pt x="2144" y="2270"/>
                                <a:pt x="2121" y="2261"/>
                              </a:cubicBezTo>
                              <a:cubicBezTo>
                                <a:pt x="2048" y="2154"/>
                                <a:pt x="1990" y="2089"/>
                                <a:pt x="1950" y="1950"/>
                              </a:cubicBezTo>
                              <a:cubicBezTo>
                                <a:pt x="1802" y="1438"/>
                                <a:pt x="1721" y="837"/>
                                <a:pt x="1717" y="303"/>
                              </a:cubicBezTo>
                              <a:cubicBezTo>
                                <a:pt x="1718" y="294"/>
                                <a:pt x="1720" y="284"/>
                                <a:pt x="1721" y="275"/>
                              </a:cubicBezTo>
                              <a:cubicBezTo>
                                <a:pt x="1747" y="310"/>
                                <a:pt x="1792" y="362"/>
                                <a:pt x="1820" y="414"/>
                              </a:cubicBezTo>
                              <a:cubicBezTo>
                                <a:pt x="2124" y="971"/>
                                <a:pt x="2326" y="1575"/>
                                <a:pt x="2607" y="2141"/>
                              </a:cubicBezTo>
                              <a:cubicBezTo>
                                <a:pt x="2603" y="2074"/>
                                <a:pt x="2603" y="1996"/>
                                <a:pt x="2593" y="1923"/>
                              </a:cubicBezTo>
                              <a:cubicBezTo>
                                <a:pt x="2569" y="1745"/>
                                <a:pt x="2389" y="1245"/>
                                <a:pt x="2509" y="1086"/>
                              </a:cubicBezTo>
                              <a:cubicBezTo>
                                <a:pt x="2569" y="1006"/>
                                <a:pt x="2605" y="1075"/>
                                <a:pt x="2661" y="1139"/>
                              </a:cubicBezTo>
                              <a:cubicBezTo>
                                <a:pt x="2753" y="1244"/>
                                <a:pt x="2803" y="1389"/>
                                <a:pt x="2863" y="1514"/>
                              </a:cubicBezTo>
                              <a:cubicBezTo>
                                <a:pt x="2880" y="1544"/>
                                <a:pt x="2882" y="1550"/>
                                <a:pt x="2895" y="1566"/>
                              </a:cubicBezTo>
                              <a:cubicBezTo>
                                <a:pt x="2890" y="1473"/>
                                <a:pt x="2882" y="1378"/>
                                <a:pt x="2876" y="1284"/>
                              </a:cubicBezTo>
                              <a:cubicBezTo>
                                <a:pt x="2872" y="1211"/>
                                <a:pt x="2847" y="1104"/>
                                <a:pt x="2939" y="1086"/>
                              </a:cubicBezTo>
                              <a:cubicBezTo>
                                <a:pt x="3074" y="1060"/>
                                <a:pt x="3312" y="1237"/>
                                <a:pt x="3467" y="1244"/>
                              </a:cubicBezTo>
                              <a:cubicBezTo>
                                <a:pt x="3499" y="1245"/>
                                <a:pt x="3770" y="1217"/>
                                <a:pt x="3717" y="1128"/>
                              </a:cubicBezTo>
                              <a:cubicBezTo>
                                <a:pt x="3676" y="1059"/>
                                <a:pt x="3569" y="1085"/>
                                <a:pt x="3502" y="1069"/>
                              </a:cubicBezTo>
                            </a:path>
                            <a:path w="3719" h="2905" extrusionOk="0">
                              <a:moveTo>
                                <a:pt x="1704" y="794"/>
                              </a:moveTo>
                              <a:cubicBezTo>
                                <a:pt x="1725" y="799"/>
                                <a:pt x="1748" y="803"/>
                                <a:pt x="1767" y="813"/>
                              </a:cubicBezTo>
                              <a:cubicBezTo>
                                <a:pt x="1807" y="833"/>
                                <a:pt x="1785" y="825"/>
                                <a:pt x="1752" y="820"/>
                              </a:cubicBezTo>
                            </a:path>
                            <a:path w="3719" h="2905" extrusionOk="0">
                              <a:moveTo>
                                <a:pt x="914" y="945"/>
                              </a:moveTo>
                              <a:cubicBezTo>
                                <a:pt x="873" y="968"/>
                                <a:pt x="833" y="997"/>
                                <a:pt x="791" y="1018"/>
                              </a:cubicBezTo>
                              <a:cubicBezTo>
                                <a:pt x="759" y="1034"/>
                                <a:pt x="804" y="1059"/>
                                <a:pt x="820" y="1078"/>
                              </a:cubicBezTo>
                            </a:path>
                            <a:path w="3719" h="2905" extrusionOk="0">
                              <a:moveTo>
                                <a:pt x="1336" y="2854"/>
                              </a:moveTo>
                              <a:cubicBezTo>
                                <a:pt x="1347" y="2883"/>
                                <a:pt x="1348" y="2891"/>
                                <a:pt x="1362" y="2904"/>
                              </a:cubicBezTo>
                              <a:cubicBezTo>
                                <a:pt x="1425" y="2857"/>
                                <a:pt x="1466" y="2810"/>
                                <a:pt x="1518" y="2746"/>
                              </a:cubicBezTo>
                              <a:cubicBezTo>
                                <a:pt x="1656" y="2577"/>
                                <a:pt x="1799" y="2412"/>
                                <a:pt x="1950" y="2255"/>
                              </a:cubicBezTo>
                              <a:cubicBezTo>
                                <a:pt x="2168" y="2028"/>
                                <a:pt x="2420" y="1748"/>
                                <a:pt x="2707" y="1605"/>
                              </a:cubicBezTo>
                              <a:cubicBezTo>
                                <a:pt x="2775" y="1571"/>
                                <a:pt x="2821" y="1564"/>
                                <a:pt x="2811" y="1638"/>
                              </a:cubicBezTo>
                              <a:cubicBezTo>
                                <a:pt x="2800" y="1652"/>
                                <a:pt x="2790" y="1667"/>
                                <a:pt x="2779" y="1681"/>
                              </a:cubicBezTo>
                            </a:path>
                          </a:pathLst>
                        </a:custGeom>
                        <a:noFill/>
                        <a:ln w="19050" cap="rnd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050460" id="Freeform 1" o:spid="_x0000_s1026" style="position:absolute;margin-left:0;margin-top:1pt;width:105.4pt;height:8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719,29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" path="m112,1249v-1,10,16,138,-7,103c19,1223,10,1004,,857,-16,612,39,235,272,95,326,74,343,66,382,71,530,200,581,292,618,503v110,628,67,1308,51,1943c665,2600,646,2739,615,2884v-31,-38,-71,-66,-100,-125c394,2514,285,2171,346,1896v17,-54,21,-69,44,-98c446,1828,478,1800,541,1883v169,224,228,513,407,728c955,2613,963,2614,970,2616v11,-57,33,-101,30,-171c990,2168,913,1804,898,1573v111,264,209,534,312,801c1197,2325,1186,2273,1172,2223v-56,-203,-91,-392,-90,-592c1122,1687,1172,1735,1206,1810v84,185,141,382,205,574c1391,2307,1370,2231,1349,2154v-14,-53,-184,-713,-141,-717c1253,1433,1305,1609,1315,1632v47,105,81,218,120,326c1451,2002,1455,2013,1467,2039v-13,-53,-25,-115,-43,-170c1375,1715,1318,1563,1260,1412v24,44,127,294,192,259c1496,1647,1459,1496,1456,1465,1407,974,1285,494,1247,v17,71,33,144,50,215c1455,884,1698,1520,1921,2169v74,215,155,440,136,669c2053,2847,2048,2856,2044,2865v-54,-32,-101,-24,-160,-98c1663,2492,1569,2090,1510,1751v-17,-95,-12,-182,-13,-273c1539,1534,1585,1583,1623,1649v158,277,257,587,443,847c2072,2500,2079,2503,2085,2507v4,-21,31,-57,33,-98c2137,2072,2037,1696,1996,1362v-8,-68,-33,-158,-45,-178c1950,1199,1948,1213,1947,1228v14,247,81,403,185,624c2188,1971,2263,2124,2182,2249v-28,16,-38,21,-61,12c2048,2154,1990,2089,1950,1950,1802,1438,1721,837,1717,303v1,-9,3,-19,4,-28c1747,310,1792,362,1820,414v304,557,506,1161,787,1727c2603,2074,2603,1996,2593,1923v-24,-178,-204,-678,-84,-837c2569,1006,2605,1075,2661,1139v92,105,142,250,202,375c2880,1544,2882,1550,2895,1566v-5,-93,-13,-188,-19,-282c2872,1211,2847,1104,2939,1086v135,-26,373,151,528,158c3499,1245,3770,1217,3717,1128v-41,-69,-148,-43,-215,-59em1704,794v21,5,44,9,63,19c1807,833,1785,825,1752,820em914,945v-41,23,-81,52,-123,73c759,1034,804,1059,820,1078em1336,2854v11,29,12,37,26,50c1425,2857,1466,2810,1518,2746v138,-169,281,-334,432,-491c2168,2028,2420,1748,2707,1605v68,-34,114,-41,104,33c2800,1652,2790,1667,2779,1681e" filled="f" strokeweight="1.5pt">
                <v:stroke endcap="round"/>
                <v:path o:extrusionok="f" o:connecttype="custom" o:connectlocs="37793,2757719;97901,2305179;222437,2452066;221357,3309262;124536,2953567;194722,2948887;349132,3212778;323217,2837282;421838,3071292;434076,2922606;485546,3046451;473308,2858523;528017,3005049;453512,2779320;524058,2798400;466829,2348381;740376,3292702;678108,3267141;538815,2803081;743616,3169576;762332,3138255;702224,2697236;767371,2937726;763412,3084973;618000,2380062;655073,2420024;933299,2963288;957774,2681035;1041998,2834762;1057835,2661955;1337860,2677075;613321,2556830;630598,2566190;284705,2637473;480867,3298462;546374,3259580;974331,2848803;1000246,2876164" o:connectangles="0,0,0,0,0,0,0,0,0,0,0,0,0,0,0,0,0,0,0,0,0,0,0,0,0,0,0,0,0,0,0,0,0,0,0,0,0,0"/>
                <o:lock v:ext="edit" rotation="t" aspectratio="t" verticies="t" text="t" shapetype="t"/>
              </v:shape>
            </w:pict>
          </mc:Fallback>
        </mc:AlternateContent>
      </w:r>
    </w:p>
    <w:p w14:paraId="63FC5A12" w14:textId="25AB27B4" w:rsidR="00EE487D" w:rsidRDefault="00EE487D"/>
    <w:p w14:paraId="63185202" w14:textId="10952FC6" w:rsidR="00EE487D" w:rsidRDefault="00EE487D"/>
    <w:p w14:paraId="370EFF07" w14:textId="77777777" w:rsidR="00EE487D" w:rsidRDefault="00EE487D"/>
    <w:p w14:paraId="6DC2D5F9" w14:textId="579693A9" w:rsidR="007416BB" w:rsidRDefault="007416BB"/>
    <w:p w14:paraId="1B0D3E68" w14:textId="77777777" w:rsidR="007F4CC2" w:rsidRPr="00F5608D" w:rsidRDefault="007F4CC2" w:rsidP="00F5608D">
      <w:pPr>
        <w:spacing w:line="240" w:lineRule="exact"/>
        <w:rPr>
          <w:rFonts w:ascii="Europa-Regular" w:hAnsi="Europa-Regular"/>
          <w:b/>
          <w:sz w:val="18"/>
          <w:szCs w:val="18"/>
        </w:rPr>
      </w:pPr>
      <w:r>
        <w:t>Payment Information</w:t>
      </w:r>
    </w:p>
    <w:p w14:paraId="661FE908" w14:textId="77777777" w:rsidR="007F4CC2" w:rsidRPr="00F5608D" w:rsidRDefault="007F4CC2" w:rsidP="00F5608D">
      <w:pPr>
        <w:spacing w:line="240" w:lineRule="exact"/>
        <w:rPr>
          <w:rFonts w:ascii="Europa-Regular" w:hAnsi="Europa-Regular"/>
          <w:b/>
          <w:sz w:val="18"/>
          <w:szCs w:val="18"/>
        </w:rPr>
      </w:pPr>
    </w:p>
    <w:p w14:paraId="713BBC28" w14:textId="77777777" w:rsidR="007F4CC2" w:rsidRPr="00F5608D" w:rsidRDefault="007F4CC2" w:rsidP="00F5608D">
      <w:pPr>
        <w:spacing w:line="240" w:lineRule="exact"/>
        <w:rPr>
          <w:rFonts w:ascii="Europa-Regular" w:hAnsi="Europa-Regular"/>
          <w:b/>
          <w:sz w:val="18"/>
          <w:szCs w:val="18"/>
        </w:rPr>
      </w:pPr>
      <w:r w:rsidRPr="00F5608D">
        <w:rPr>
          <w:rFonts w:ascii="Europa-Regular" w:hAnsi="Europa-Regular"/>
          <w:b/>
          <w:sz w:val="18"/>
          <w:szCs w:val="18"/>
        </w:rPr>
        <w:t xml:space="preserve">Corporate </w:t>
      </w:r>
      <w:proofErr w:type="spellStart"/>
      <w:r w:rsidRPr="00F5608D">
        <w:rPr>
          <w:rFonts w:ascii="Europa-Regular" w:hAnsi="Europa-Regular"/>
          <w:b/>
          <w:sz w:val="18"/>
          <w:szCs w:val="18"/>
        </w:rPr>
        <w:t>PayNow</w:t>
      </w:r>
      <w:proofErr w:type="spellEnd"/>
    </w:p>
    <w:p w14:paraId="1BAE4C16" w14:textId="01F66B1D" w:rsidR="007F4CC2" w:rsidRPr="00F5608D" w:rsidRDefault="007F4CC2" w:rsidP="00F5608D">
      <w:pPr>
        <w:spacing w:line="240" w:lineRule="exact"/>
        <w:rPr>
          <w:rFonts w:ascii="Europa-Regular" w:hAnsi="Europa-Regular"/>
          <w:sz w:val="18"/>
          <w:szCs w:val="18"/>
        </w:rPr>
      </w:pPr>
      <w:proofErr w:type="spellStart"/>
      <w:r w:rsidRPr="00F5608D">
        <w:rPr>
          <w:rFonts w:ascii="Europa-Regular" w:hAnsi="Europa-Regular"/>
          <w:sz w:val="18"/>
          <w:szCs w:val="18"/>
        </w:rPr>
        <w:t>PayNow</w:t>
      </w:r>
      <w:proofErr w:type="spellEnd"/>
      <w:r w:rsidRPr="00F5608D">
        <w:rPr>
          <w:rFonts w:ascii="Europa-Regular" w:hAnsi="Europa-Regular"/>
          <w:sz w:val="18"/>
          <w:szCs w:val="18"/>
        </w:rPr>
        <w:t xml:space="preserve"> ID Type</w:t>
      </w:r>
      <w:r w:rsidRPr="00F5608D">
        <w:rPr>
          <w:rFonts w:ascii="Europa-Regular" w:hAnsi="Europa-Regular"/>
          <w:sz w:val="18"/>
          <w:szCs w:val="18"/>
        </w:rPr>
        <w:tab/>
        <w:t>: UEN</w:t>
      </w:r>
      <w:r w:rsidRPr="00F5608D">
        <w:rPr>
          <w:rFonts w:ascii="Europa-Regular" w:hAnsi="Europa-Regular"/>
          <w:sz w:val="18"/>
          <w:szCs w:val="18"/>
        </w:rPr>
        <w:br/>
      </w:r>
      <w:proofErr w:type="spellStart"/>
      <w:r w:rsidRPr="00F5608D">
        <w:rPr>
          <w:rFonts w:ascii="Europa-Regular" w:hAnsi="Europa-Regular"/>
          <w:sz w:val="18"/>
          <w:szCs w:val="18"/>
        </w:rPr>
        <w:t>PayNow</w:t>
      </w:r>
      <w:proofErr w:type="spellEnd"/>
      <w:r w:rsidRPr="00F5608D">
        <w:rPr>
          <w:rFonts w:ascii="Europa-Regular" w:hAnsi="Europa-Regular"/>
          <w:sz w:val="18"/>
          <w:szCs w:val="18"/>
        </w:rPr>
        <w:t xml:space="preserve"> ID</w:t>
      </w:r>
      <w:r w:rsidRPr="00F5608D">
        <w:rPr>
          <w:rFonts w:ascii="Europa-Regular" w:hAnsi="Europa-Regular"/>
          <w:sz w:val="18"/>
          <w:szCs w:val="18"/>
        </w:rPr>
        <w:tab/>
        <w:t>: T09LL1696K</w:t>
      </w:r>
    </w:p>
    <w:p w14:paraId="08A99DB8" w14:textId="77777777" w:rsidR="007F4CC2" w:rsidRPr="00F5608D" w:rsidRDefault="007F4CC2" w:rsidP="00F5608D">
      <w:pPr>
        <w:spacing w:line="240" w:lineRule="exact"/>
        <w:rPr>
          <w:rFonts w:ascii="Europa-Regular" w:hAnsi="Europa-Regular"/>
          <w:b/>
          <w:sz w:val="18"/>
          <w:szCs w:val="18"/>
        </w:rPr>
      </w:pPr>
    </w:p>
    <w:p w14:paraId="6E145862" w14:textId="77777777" w:rsidR="007F4CC2" w:rsidRPr="00F5608D" w:rsidRDefault="007F4CC2" w:rsidP="00F5608D">
      <w:pPr>
        <w:spacing w:line="240" w:lineRule="exact"/>
        <w:rPr>
          <w:rFonts w:ascii="Europa-Regular" w:hAnsi="Europa-Regular"/>
          <w:sz w:val="18"/>
          <w:szCs w:val="18"/>
        </w:rPr>
      </w:pPr>
      <w:r>
        <w:t>Bank Transfer</w:t>
        <w:br/>
        <w:t>COMPANY NAME : mega</w:t>
      </w:r>
    </w:p>
    <w:p w14:paraId="1D8F9ED1" w14:textId="77777777" w:rsidR="007F4CC2" w:rsidRPr="00F5608D" w:rsidRDefault="007F4CC2" w:rsidP="00F5608D">
      <w:pPr>
        <w:spacing w:line="240" w:lineRule="exact"/>
        <w:rPr>
          <w:rFonts w:ascii="Europa-Regular" w:hAnsi="Europa-Regular"/>
          <w:sz w:val="18"/>
          <w:szCs w:val="18"/>
        </w:rPr>
      </w:pPr>
      <w:r>
        <w:t>BANK ACCOUNT</w:t>
        <w:tab/>
        <w:t>: {{my_company_bank_account}}</w:t>
      </w:r>
    </w:p>
    <w:p w14:paraId="29CC6B1A" w14:textId="77777777" w:rsidR="007F4CC2" w:rsidRPr="00F5608D" w:rsidRDefault="007F4CC2" w:rsidP="00F5608D">
      <w:pPr>
        <w:spacing w:line="240" w:lineRule="exact"/>
        <w:rPr>
          <w:rFonts w:ascii="Europa-Regular" w:hAnsi="Europa-Regular"/>
          <w:sz w:val="18"/>
          <w:szCs w:val="18"/>
        </w:rPr>
      </w:pPr>
      <w:r w:rsidRPr="00F5608D">
        <w:rPr>
          <w:rFonts w:ascii="Europa-Regular" w:hAnsi="Europa-Regular"/>
          <w:sz w:val="18"/>
          <w:szCs w:val="18"/>
        </w:rPr>
        <w:t>BANK NAME</w:t>
      </w:r>
      <w:r w:rsidRPr="00F5608D">
        <w:rPr>
          <w:rFonts w:ascii="Europa-Regular" w:hAnsi="Europa-Regular"/>
          <w:sz w:val="18"/>
          <w:szCs w:val="18"/>
        </w:rPr>
        <w:tab/>
        <w:t>: UOB</w:t>
      </w:r>
      <w:r w:rsidRPr="00F5608D">
        <w:rPr>
          <w:rFonts w:ascii="Europa-Regular" w:hAnsi="Europa-Regular"/>
          <w:sz w:val="18"/>
          <w:szCs w:val="18"/>
        </w:rPr>
        <w:br/>
        <w:t>BANK CODE</w:t>
      </w:r>
      <w:r w:rsidRPr="00F5608D">
        <w:rPr>
          <w:rFonts w:ascii="Europa-Regular" w:hAnsi="Europa-Regular"/>
          <w:sz w:val="18"/>
          <w:szCs w:val="18"/>
        </w:rPr>
        <w:tab/>
        <w:t xml:space="preserve">: 7375 </w:t>
      </w:r>
    </w:p>
    <w:p w14:paraId="2235A09C" w14:textId="77777777" w:rsidR="007F4CC2" w:rsidRPr="00F5608D" w:rsidRDefault="007F4CC2" w:rsidP="00F5608D">
      <w:pPr>
        <w:spacing w:line="240" w:lineRule="exact"/>
        <w:rPr>
          <w:rFonts w:ascii="Europa-Regular" w:hAnsi="Europa-Regular"/>
          <w:sz w:val="18"/>
          <w:szCs w:val="18"/>
        </w:rPr>
      </w:pPr>
      <w:r w:rsidRPr="00F5608D">
        <w:rPr>
          <w:rFonts w:ascii="Europa-Regular" w:hAnsi="Europa-Regular"/>
          <w:sz w:val="18"/>
          <w:szCs w:val="18"/>
        </w:rPr>
        <w:t>BRANCH CODE</w:t>
      </w:r>
      <w:r w:rsidRPr="00F5608D">
        <w:rPr>
          <w:rFonts w:ascii="Europa-Regular" w:hAnsi="Europa-Regular"/>
          <w:sz w:val="18"/>
          <w:szCs w:val="18"/>
        </w:rPr>
        <w:tab/>
        <w:t>: 020</w:t>
      </w:r>
    </w:p>
    <w:p w14:paraId="7E5F442E" w14:textId="77777777" w:rsidR="007F4CC2" w:rsidRPr="00F5608D" w:rsidRDefault="007F4CC2" w:rsidP="00F5608D">
      <w:pPr>
        <w:spacing w:line="240" w:lineRule="exact"/>
        <w:rPr>
          <w:rFonts w:ascii="Europa-Regular" w:hAnsi="Europa-Regular"/>
          <w:sz w:val="18"/>
          <w:szCs w:val="18"/>
        </w:rPr>
      </w:pPr>
      <w:r w:rsidRPr="00F5608D">
        <w:rPr>
          <w:rFonts w:ascii="Europa-Regular" w:hAnsi="Europa-Regular"/>
          <w:sz w:val="18"/>
          <w:szCs w:val="18"/>
        </w:rPr>
        <w:t>BRANCH NAME</w:t>
      </w:r>
      <w:r w:rsidRPr="00F5608D">
        <w:rPr>
          <w:rFonts w:ascii="Europa-Regular" w:hAnsi="Europa-Regular"/>
          <w:sz w:val="18"/>
          <w:szCs w:val="18"/>
        </w:rPr>
        <w:tab/>
        <w:t>: UOB Holland</w:t>
      </w:r>
    </w:p>
    <w:p w14:paraId="27C78BCD" w14:textId="77777777" w:rsidR="007F4CC2" w:rsidRPr="00F5608D" w:rsidRDefault="007F4CC2" w:rsidP="00F5608D">
      <w:pPr>
        <w:spacing w:line="240" w:lineRule="exact"/>
        <w:rPr>
          <w:rFonts w:ascii="Europa-Regular" w:hAnsi="Europa-Regular"/>
          <w:sz w:val="18"/>
          <w:szCs w:val="18"/>
        </w:rPr>
      </w:pPr>
      <w:r w:rsidRPr="00F5608D">
        <w:rPr>
          <w:rFonts w:ascii="Europa-Regular" w:hAnsi="Europa-Regular"/>
          <w:sz w:val="18"/>
          <w:szCs w:val="18"/>
        </w:rPr>
        <w:t>SWIFT CODE</w:t>
      </w:r>
      <w:r w:rsidRPr="00F5608D">
        <w:rPr>
          <w:rFonts w:ascii="Europa-Regular" w:hAnsi="Europa-Regular"/>
          <w:sz w:val="18"/>
          <w:szCs w:val="18"/>
        </w:rPr>
        <w:tab/>
        <w:t>: UOVBSGSG</w:t>
      </w:r>
    </w:p>
    <w:p w14:paraId="2D4B1150" w14:textId="77777777" w:rsidR="007F4CC2" w:rsidRPr="00F5608D" w:rsidRDefault="007F4CC2" w:rsidP="00F5608D">
      <w:pPr>
        <w:spacing w:line="240" w:lineRule="exact"/>
        <w:rPr>
          <w:rFonts w:ascii="Europa-Regular" w:hAnsi="Europa-Regular"/>
          <w:b/>
          <w:sz w:val="18"/>
          <w:szCs w:val="18"/>
        </w:rPr>
      </w:pPr>
      <w:r w:rsidRPr="00F5608D">
        <w:rPr>
          <w:rFonts w:ascii="Europa-Regular" w:hAnsi="Europa-Regular"/>
        </w:rPr>
        <w:br/>
      </w:r>
      <w:r w:rsidRPr="00F5608D">
        <w:rPr>
          <w:rFonts w:ascii="Europa-Regular" w:hAnsi="Europa-Regular"/>
          <w:b/>
          <w:sz w:val="18"/>
          <w:szCs w:val="18"/>
        </w:rPr>
        <w:t>Cheque Payment</w:t>
      </w:r>
    </w:p>
    <w:p w14:paraId="132F97FB" w14:textId="39955915" w:rsidR="007416BB" w:rsidRPr="00B36D21" w:rsidRDefault="007F4CC2" w:rsidP="00B36D21">
      <w:pPr>
        <w:spacing w:line="240" w:lineRule="exact"/>
        <w:rPr>
          <w:rFonts w:ascii="Europa-Regular" w:hAnsi="Europa-Regular"/>
          <w:sz w:val="18"/>
          <w:szCs w:val="18"/>
        </w:rPr>
      </w:pPr>
      <w:r>
        <w:t>Please make payment via cheque “mega”</w:t>
      </w:r>
    </w:p>
    <w:sectPr w:rsidR="007416BB" w:rsidRPr="00B36D21" w:rsidSect="00692B3A">
      <w:headerReference w:type="default" r:id="rId6"/>
      <w:footerReference w:type="default" r:id="rId7"/>
      <w:pgSz w:w="11900" w:h="16840"/>
      <w:pgMar w:top="170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399A3" w14:textId="77777777" w:rsidR="005D18F2" w:rsidRDefault="005D18F2" w:rsidP="00DC716F">
      <w:r>
        <w:separator/>
      </w:r>
    </w:p>
  </w:endnote>
  <w:endnote w:type="continuationSeparator" w:id="0">
    <w:p w14:paraId="61320EA1" w14:textId="77777777" w:rsidR="005D18F2" w:rsidRDefault="005D18F2" w:rsidP="00DC7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Europa-Regular"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Europa-Bold">
    <w:panose1 w:val="020B0604020202020204"/>
    <w:charset w:val="4D"/>
    <w:family w:val="auto"/>
    <w:notTrueType/>
    <w:pitch w:val="variable"/>
    <w:sig w:usb0="00000007" w:usb1="00000000" w:usb2="00000000" w:usb3="00000000" w:csb0="00000093" w:csb1="00000000"/>
  </w:font>
  <w:font w:name="HelveticaNeue Condensed">
    <w:altName w:val="Arial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DE780" w14:textId="3D96B384" w:rsidR="00DC716F" w:rsidRPr="00DC716F" w:rsidRDefault="00B5026B" w:rsidP="00DC716F">
    <w:pPr>
      <w:pStyle w:val="Footer"/>
      <w:jc w:val="right"/>
      <w:rPr>
        <w:rFonts w:ascii="HelveticaNeue Condensed" w:hAnsi="HelveticaNeue Condensed"/>
      </w:rPr>
    </w:pPr>
    <w:r>
      <w:rPr>
        <w:rFonts w:ascii="HelveticaNeue Condensed" w:hAnsi="HelveticaNeue Condensed" w:cs="Times New Roman"/>
        <w:noProof/>
        <w:sz w:val="20"/>
      </w:rPr>
      <w:drawing>
        <wp:anchor distT="0" distB="0" distL="114300" distR="114300" simplePos="0" relativeHeight="251662336" behindDoc="0" locked="0" layoutInCell="1" allowOverlap="1" wp14:anchorId="59719E4D" wp14:editId="1351AB8E">
          <wp:simplePos x="0" y="0"/>
          <wp:positionH relativeFrom="column">
            <wp:posOffset>0</wp:posOffset>
          </wp:positionH>
          <wp:positionV relativeFrom="paragraph">
            <wp:posOffset>-118322</wp:posOffset>
          </wp:positionV>
          <wp:extent cx="5113655" cy="561975"/>
          <wp:effectExtent l="0" t="0" r="0" b="0"/>
          <wp:wrapThrough wrapText="bothSides">
            <wp:wrapPolygon edited="0">
              <wp:start x="215" y="0"/>
              <wp:lineTo x="161" y="20990"/>
              <wp:lineTo x="966" y="20990"/>
              <wp:lineTo x="4345" y="19525"/>
              <wp:lineTo x="4238" y="16597"/>
              <wp:lineTo x="10943" y="16597"/>
              <wp:lineTo x="18400" y="12692"/>
              <wp:lineTo x="18346" y="8786"/>
              <wp:lineTo x="19044" y="5858"/>
              <wp:lineTo x="19044" y="1953"/>
              <wp:lineTo x="18400" y="0"/>
              <wp:lineTo x="215" y="0"/>
            </wp:wrapPolygon>
          </wp:wrapThrough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3655" cy="561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716F" w:rsidRPr="00DC716F">
      <w:rPr>
        <w:rFonts w:ascii="HelveticaNeue Condensed" w:hAnsi="HelveticaNeue Condensed" w:cs="Times New Roman"/>
        <w:sz w:val="20"/>
      </w:rPr>
      <w:t xml:space="preserve">Page </w:t>
    </w:r>
    <w:r w:rsidR="00DC716F" w:rsidRPr="00DC716F">
      <w:rPr>
        <w:rFonts w:ascii="HelveticaNeue Condensed" w:hAnsi="HelveticaNeue Condensed" w:cs="Times New Roman"/>
        <w:sz w:val="20"/>
      </w:rPr>
      <w:fldChar w:fldCharType="begin"/>
    </w:r>
    <w:r w:rsidR="00DC716F" w:rsidRPr="00DC716F">
      <w:rPr>
        <w:rFonts w:ascii="HelveticaNeue Condensed" w:hAnsi="HelveticaNeue Condensed" w:cs="Times New Roman"/>
        <w:sz w:val="20"/>
      </w:rPr>
      <w:instrText xml:space="preserve"> PAGE </w:instrText>
    </w:r>
    <w:r w:rsidR="00DC716F" w:rsidRPr="00DC716F">
      <w:rPr>
        <w:rFonts w:ascii="HelveticaNeue Condensed" w:hAnsi="HelveticaNeue Condensed" w:cs="Times New Roman"/>
        <w:sz w:val="20"/>
      </w:rPr>
      <w:fldChar w:fldCharType="separate"/>
    </w:r>
    <w:r w:rsidR="00D43E76">
      <w:rPr>
        <w:rFonts w:ascii="HelveticaNeue Condensed" w:hAnsi="HelveticaNeue Condensed" w:cs="Times New Roman"/>
        <w:noProof/>
        <w:sz w:val="20"/>
      </w:rPr>
      <w:t>1</w:t>
    </w:r>
    <w:r w:rsidR="00DC716F" w:rsidRPr="00DC716F">
      <w:rPr>
        <w:rFonts w:ascii="HelveticaNeue Condensed" w:hAnsi="HelveticaNeue Condensed" w:cs="Times New Roman"/>
        <w:sz w:val="20"/>
      </w:rPr>
      <w:fldChar w:fldCharType="end"/>
    </w:r>
    <w:r w:rsidR="00DC716F" w:rsidRPr="00DC716F">
      <w:rPr>
        <w:rFonts w:ascii="HelveticaNeue Condensed" w:hAnsi="HelveticaNeue Condensed" w:cs="Times New Roman"/>
        <w:sz w:val="20"/>
      </w:rPr>
      <w:t xml:space="preserve"> of </w:t>
    </w:r>
    <w:r w:rsidR="00DC716F" w:rsidRPr="00DC716F">
      <w:rPr>
        <w:rFonts w:ascii="HelveticaNeue Condensed" w:hAnsi="HelveticaNeue Condensed" w:cs="Times New Roman"/>
        <w:sz w:val="20"/>
      </w:rPr>
      <w:fldChar w:fldCharType="begin"/>
    </w:r>
    <w:r w:rsidR="00DC716F" w:rsidRPr="00DC716F">
      <w:rPr>
        <w:rFonts w:ascii="HelveticaNeue Condensed" w:hAnsi="HelveticaNeue Condensed" w:cs="Times New Roman"/>
        <w:sz w:val="20"/>
      </w:rPr>
      <w:instrText xml:space="preserve"> NUMPAGES </w:instrText>
    </w:r>
    <w:r w:rsidR="00DC716F" w:rsidRPr="00DC716F">
      <w:rPr>
        <w:rFonts w:ascii="HelveticaNeue Condensed" w:hAnsi="HelveticaNeue Condensed" w:cs="Times New Roman"/>
        <w:sz w:val="20"/>
      </w:rPr>
      <w:fldChar w:fldCharType="separate"/>
    </w:r>
    <w:r w:rsidR="00D43E76">
      <w:rPr>
        <w:rFonts w:ascii="HelveticaNeue Condensed" w:hAnsi="HelveticaNeue Condensed" w:cs="Times New Roman"/>
        <w:noProof/>
        <w:sz w:val="20"/>
      </w:rPr>
      <w:t>1</w:t>
    </w:r>
    <w:r w:rsidR="00DC716F" w:rsidRPr="00DC716F">
      <w:rPr>
        <w:rFonts w:ascii="HelveticaNeue Condensed" w:hAnsi="HelveticaNeue Condensed" w:cs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5AC9C" w14:textId="77777777" w:rsidR="005D18F2" w:rsidRDefault="005D18F2" w:rsidP="00DC716F">
      <w:r>
        <w:separator/>
      </w:r>
    </w:p>
  </w:footnote>
  <w:footnote w:type="continuationSeparator" w:id="0">
    <w:p w14:paraId="2ED32DC5" w14:textId="77777777" w:rsidR="005D18F2" w:rsidRDefault="005D18F2" w:rsidP="00DC7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89DC1" w14:textId="77777777" w:rsidR="00DC716F" w:rsidRPr="000934F7" w:rsidRDefault="00ED32BE" w:rsidP="00DC716F">
    <w:pPr>
      <w:pStyle w:val="Header"/>
      <w:jc w:val="right"/>
      <w:rPr>
        <w:rFonts w:ascii="Europa-Regular" w:hAnsi="Europa-Regular" w:cs="Arial"/>
        <w:b/>
        <w:bCs/>
        <w:sz w:val="40"/>
        <w:szCs w:val="40"/>
      </w:rPr>
    </w:pPr>
    <w:r w:rsidRPr="000934F7">
      <w:rPr>
        <w:rFonts w:ascii="Europa-Regular" w:hAnsi="Europa-Regular"/>
        <w:b/>
        <w:bCs/>
        <w:noProof/>
        <w:lang w:eastAsia="zh-CN"/>
      </w:rPr>
      <w:drawing>
        <wp:anchor distT="0" distB="0" distL="114300" distR="114300" simplePos="0" relativeHeight="251660288" behindDoc="0" locked="0" layoutInCell="1" allowOverlap="1" wp14:anchorId="0AA6CDE0" wp14:editId="3C34B6BC">
          <wp:simplePos x="0" y="0"/>
          <wp:positionH relativeFrom="column">
            <wp:posOffset>-440690</wp:posOffset>
          </wp:positionH>
          <wp:positionV relativeFrom="paragraph">
            <wp:posOffset>-217805</wp:posOffset>
          </wp:positionV>
          <wp:extent cx="2067560" cy="770890"/>
          <wp:effectExtent l="0" t="0" r="0" b="0"/>
          <wp:wrapThrough wrapText="bothSides">
            <wp:wrapPolygon edited="0">
              <wp:start x="16717" y="0"/>
              <wp:lineTo x="0" y="712"/>
              <wp:lineTo x="0" y="11387"/>
              <wp:lineTo x="6634" y="11387"/>
              <wp:lineTo x="0" y="15657"/>
              <wp:lineTo x="0" y="19928"/>
              <wp:lineTo x="2919" y="20639"/>
              <wp:lineTo x="20698" y="20639"/>
              <wp:lineTo x="20963" y="20639"/>
              <wp:lineTo x="21229" y="16369"/>
              <wp:lineTo x="20963" y="0"/>
              <wp:lineTo x="16717" y="0"/>
            </wp:wrapPolygon>
          </wp:wrapThrough>
          <wp:docPr id="3" name="Picture 3" descr="/Users/JerryLim/Dropbox (Personal)/Megapixel_Solutions2018/Images/MP_Logo_2018_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JerryLim/Dropbox (Personal)/Megapixel_Solutions2018/Images/MP_Logo_2018_Smal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7560" cy="770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E487D" w:rsidRPr="000934F7">
      <w:rPr>
        <w:rFonts w:ascii="Europa-Regular" w:hAnsi="Europa-Regular" w:cs="Arial"/>
        <w:b/>
        <w:bCs/>
        <w:sz w:val="32"/>
        <w:szCs w:val="40"/>
      </w:rPr>
      <w:t>invoice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87D"/>
    <w:rsid w:val="00023314"/>
    <w:rsid w:val="00053B6F"/>
    <w:rsid w:val="00064903"/>
    <w:rsid w:val="00067430"/>
    <w:rsid w:val="00072A0C"/>
    <w:rsid w:val="00087A6D"/>
    <w:rsid w:val="00087EDF"/>
    <w:rsid w:val="000934F7"/>
    <w:rsid w:val="000F7BE6"/>
    <w:rsid w:val="00107356"/>
    <w:rsid w:val="00153E4E"/>
    <w:rsid w:val="00173541"/>
    <w:rsid w:val="001F0C71"/>
    <w:rsid w:val="0020266D"/>
    <w:rsid w:val="00217BD9"/>
    <w:rsid w:val="00217C08"/>
    <w:rsid w:val="00224C18"/>
    <w:rsid w:val="00256927"/>
    <w:rsid w:val="002C70B6"/>
    <w:rsid w:val="002E7941"/>
    <w:rsid w:val="0030423B"/>
    <w:rsid w:val="00311E0D"/>
    <w:rsid w:val="003143B5"/>
    <w:rsid w:val="00321176"/>
    <w:rsid w:val="00356D74"/>
    <w:rsid w:val="00357177"/>
    <w:rsid w:val="00360A62"/>
    <w:rsid w:val="00371209"/>
    <w:rsid w:val="00396AB7"/>
    <w:rsid w:val="004241A9"/>
    <w:rsid w:val="004518A3"/>
    <w:rsid w:val="004B3A69"/>
    <w:rsid w:val="004B51D3"/>
    <w:rsid w:val="004B66A5"/>
    <w:rsid w:val="004C35FC"/>
    <w:rsid w:val="004C521B"/>
    <w:rsid w:val="004D7403"/>
    <w:rsid w:val="004F1399"/>
    <w:rsid w:val="004F231F"/>
    <w:rsid w:val="005176A3"/>
    <w:rsid w:val="00527C4A"/>
    <w:rsid w:val="005502BE"/>
    <w:rsid w:val="005907DC"/>
    <w:rsid w:val="005A0698"/>
    <w:rsid w:val="005D18F2"/>
    <w:rsid w:val="00624ED6"/>
    <w:rsid w:val="0063326E"/>
    <w:rsid w:val="0064025D"/>
    <w:rsid w:val="00684628"/>
    <w:rsid w:val="00692B3A"/>
    <w:rsid w:val="006C1119"/>
    <w:rsid w:val="006C6797"/>
    <w:rsid w:val="00717225"/>
    <w:rsid w:val="007416BB"/>
    <w:rsid w:val="007521C2"/>
    <w:rsid w:val="0077697F"/>
    <w:rsid w:val="007A2B36"/>
    <w:rsid w:val="007B31EE"/>
    <w:rsid w:val="007E23C9"/>
    <w:rsid w:val="007E2F44"/>
    <w:rsid w:val="007F4CC2"/>
    <w:rsid w:val="0081002E"/>
    <w:rsid w:val="0081225B"/>
    <w:rsid w:val="00813D27"/>
    <w:rsid w:val="0083793C"/>
    <w:rsid w:val="00877780"/>
    <w:rsid w:val="008A2648"/>
    <w:rsid w:val="008A5980"/>
    <w:rsid w:val="008B3E92"/>
    <w:rsid w:val="008E0D34"/>
    <w:rsid w:val="008E0F51"/>
    <w:rsid w:val="008F548B"/>
    <w:rsid w:val="00903CD5"/>
    <w:rsid w:val="00911B06"/>
    <w:rsid w:val="00946A04"/>
    <w:rsid w:val="0095471F"/>
    <w:rsid w:val="009A16C2"/>
    <w:rsid w:val="009B29C7"/>
    <w:rsid w:val="009B46AE"/>
    <w:rsid w:val="009D3736"/>
    <w:rsid w:val="009E391B"/>
    <w:rsid w:val="009E5FCF"/>
    <w:rsid w:val="009E75D4"/>
    <w:rsid w:val="009F6EEA"/>
    <w:rsid w:val="00A11162"/>
    <w:rsid w:val="00A14F03"/>
    <w:rsid w:val="00A1536F"/>
    <w:rsid w:val="00A323AA"/>
    <w:rsid w:val="00A87020"/>
    <w:rsid w:val="00AA0D96"/>
    <w:rsid w:val="00AB4AA6"/>
    <w:rsid w:val="00AD72B0"/>
    <w:rsid w:val="00AE7265"/>
    <w:rsid w:val="00B176CD"/>
    <w:rsid w:val="00B248CF"/>
    <w:rsid w:val="00B36D21"/>
    <w:rsid w:val="00B5026B"/>
    <w:rsid w:val="00BD087B"/>
    <w:rsid w:val="00BE7707"/>
    <w:rsid w:val="00C25DC5"/>
    <w:rsid w:val="00C35B26"/>
    <w:rsid w:val="00C9314F"/>
    <w:rsid w:val="00CB28DE"/>
    <w:rsid w:val="00CC39BF"/>
    <w:rsid w:val="00CE3900"/>
    <w:rsid w:val="00D124E5"/>
    <w:rsid w:val="00D43E76"/>
    <w:rsid w:val="00D569A8"/>
    <w:rsid w:val="00D76F6F"/>
    <w:rsid w:val="00DC0372"/>
    <w:rsid w:val="00DC716F"/>
    <w:rsid w:val="00DF5C1D"/>
    <w:rsid w:val="00E2454B"/>
    <w:rsid w:val="00E45E1F"/>
    <w:rsid w:val="00E521DC"/>
    <w:rsid w:val="00E5495D"/>
    <w:rsid w:val="00E87BF9"/>
    <w:rsid w:val="00EA5158"/>
    <w:rsid w:val="00EB4A71"/>
    <w:rsid w:val="00EC1986"/>
    <w:rsid w:val="00ED32BE"/>
    <w:rsid w:val="00EE487D"/>
    <w:rsid w:val="00F43619"/>
    <w:rsid w:val="00F5608D"/>
    <w:rsid w:val="00F61418"/>
    <w:rsid w:val="00F67DC9"/>
    <w:rsid w:val="00F95FED"/>
    <w:rsid w:val="00FB4203"/>
    <w:rsid w:val="00FB708D"/>
    <w:rsid w:val="00FD1D01"/>
    <w:rsid w:val="00FD4E7A"/>
    <w:rsid w:val="00FD7B3F"/>
    <w:rsid w:val="00FE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56179F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E487D"/>
    <w:rPr>
      <w:rFonts w:ascii="Cambria" w:eastAsia="MS Mincho" w:hAnsi="Cambria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716F"/>
    <w:pPr>
      <w:tabs>
        <w:tab w:val="center" w:pos="4320"/>
        <w:tab w:val="right" w:pos="8640"/>
      </w:tabs>
    </w:pPr>
    <w:rPr>
      <w:rFonts w:ascii="Arial" w:eastAsiaTheme="minorEastAsia" w:hAnsi="Arial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DC716F"/>
  </w:style>
  <w:style w:type="paragraph" w:styleId="Footer">
    <w:name w:val="footer"/>
    <w:basedOn w:val="Normal"/>
    <w:link w:val="FooterChar"/>
    <w:uiPriority w:val="99"/>
    <w:unhideWhenUsed/>
    <w:rsid w:val="00DC716F"/>
    <w:pPr>
      <w:tabs>
        <w:tab w:val="center" w:pos="4320"/>
        <w:tab w:val="right" w:pos="8640"/>
      </w:tabs>
    </w:pPr>
    <w:rPr>
      <w:rFonts w:ascii="Arial" w:eastAsiaTheme="minorEastAsia" w:hAnsi="Arial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DC716F"/>
  </w:style>
  <w:style w:type="paragraph" w:styleId="BalloonText">
    <w:name w:val="Balloon Text"/>
    <w:basedOn w:val="Normal"/>
    <w:link w:val="BalloonTextChar"/>
    <w:uiPriority w:val="99"/>
    <w:semiHidden/>
    <w:unhideWhenUsed/>
    <w:rsid w:val="00DC716F"/>
    <w:rPr>
      <w:rFonts w:ascii="Lucida Grande" w:eastAsiaTheme="minorEastAsia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716F"/>
    <w:rPr>
      <w:rFonts w:ascii="Lucida Grande" w:hAnsi="Lucida Grande" w:cs="Lucida Grande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DC716F"/>
  </w:style>
  <w:style w:type="paragraph" w:styleId="NormalWeb">
    <w:name w:val="Normal (Web)"/>
    <w:basedOn w:val="Normal"/>
    <w:uiPriority w:val="99"/>
    <w:unhideWhenUsed/>
    <w:rsid w:val="00EE487D"/>
    <w:pPr>
      <w:spacing w:before="100" w:beforeAutospacing="1" w:after="100" w:afterAutospacing="1"/>
    </w:pPr>
    <w:rPr>
      <w:rFonts w:ascii="Times New Roman" w:eastAsia="Times New Roman" w:hAnsi="Times New Roman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7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5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43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64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7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14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37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JerryLim/Library/Group%20Containers/UBF8T346G9.Office/User%20Content.localized/Templates.localized/MP_Template_2018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MP_Template_2018.dotx</Template>
  <TotalTime>15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Lim</dc:creator>
  <cp:keywords/>
  <dc:description/>
  <cp:lastModifiedBy>Jerry Lim</cp:lastModifiedBy>
  <cp:revision>19</cp:revision>
  <cp:lastPrinted>2025-11-05T07:18:00Z</cp:lastPrinted>
  <dcterms:created xsi:type="dcterms:W3CDTF">2024-02-19T08:24:00Z</dcterms:created>
  <dcterms:modified xsi:type="dcterms:W3CDTF">2025-11-11T09:41:00Z</dcterms:modified>
</cp:coreProperties>
</file>